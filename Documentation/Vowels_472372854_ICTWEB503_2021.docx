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b/>
          <w:bCs/>
          <w:lang w:val="en-AU" w:eastAsia="en-US"/>
        </w:rPr>
        <w:id w:val="-694698598"/>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416"/>
          </w:tblGrid>
          <w:tr w:rsidR="00ED6DF3" w14:paraId="65C501D8" w14:textId="77777777">
            <w:tc>
              <w:tcPr>
                <w:tcW w:w="5746" w:type="dxa"/>
              </w:tcPr>
              <w:p w14:paraId="0EFB9D0F" w14:textId="77777777" w:rsidR="00ED6DF3" w:rsidRDefault="00ED6DF3">
                <w:pPr>
                  <w:pStyle w:val="NoSpacing"/>
                  <w:rPr>
                    <w:b/>
                    <w:bCs/>
                  </w:rPr>
                </w:pPr>
              </w:p>
            </w:tc>
          </w:tr>
        </w:tbl>
        <w:p w14:paraId="51E49A8D" w14:textId="77777777" w:rsidR="00ED6DF3" w:rsidRDefault="00ED6DF3">
          <w:r>
            <w:rPr>
              <w:noProof/>
              <w:lang w:eastAsia="en-AU"/>
            </w:rPr>
            <mc:AlternateContent>
              <mc:Choice Requires="wpg">
                <w:drawing>
                  <wp:anchor distT="0" distB="0" distL="114300" distR="114300" simplePos="0" relativeHeight="251658752" behindDoc="0" locked="0" layoutInCell="0" allowOverlap="1" wp14:anchorId="60799AEA" wp14:editId="3438F2E0">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D08A82" id="Group 29" o:spid="_x0000_s1026" style="position:absolute;margin-left:0;margin-top:0;width:444.95pt;height:380.15pt;z-index:251658752;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vLsw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BEU+8u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n-AU"/>
            </w:rPr>
            <mc:AlternateContent>
              <mc:Choice Requires="wpg">
                <w:drawing>
                  <wp:anchor distT="0" distB="0" distL="114300" distR="114300" simplePos="0" relativeHeight="251655680" behindDoc="0" locked="0" layoutInCell="0" allowOverlap="1" wp14:anchorId="07CA5C7C" wp14:editId="794AC41B">
                    <wp:simplePos x="0" y="0"/>
                    <mc:AlternateContent>
                      <mc:Choice Requires="wp14">
                        <wp:positionH relativeFrom="margin">
                          <wp14:pctPosHOffset>25000</wp14:pctPosHOffset>
                        </wp:positionH>
                      </mc:Choice>
                      <mc:Fallback>
                        <wp:positionH relativeFrom="page">
                          <wp:posOffset>2346960</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DF087" id="Group 24" o:spid="_x0000_s1026" style="position:absolute;margin-left:0;margin-top:0;width:287.3pt;height:226.8pt;z-index:251655680;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14:paraId="4A0A0051" w14:textId="77777777" w:rsidR="00ED6DF3" w:rsidRDefault="00ED6DF3">
          <w:r>
            <w:rPr>
              <w:noProof/>
              <w:lang w:eastAsia="en-AU"/>
            </w:rPr>
            <mc:AlternateContent>
              <mc:Choice Requires="wpg">
                <w:drawing>
                  <wp:anchor distT="0" distB="0" distL="114300" distR="114300" simplePos="0" relativeHeight="251661824" behindDoc="0" locked="0" layoutInCell="1" allowOverlap="1" wp14:anchorId="44522F74" wp14:editId="1FF3417F">
                    <wp:simplePos x="0" y="0"/>
                    <mc:AlternateContent>
                      <mc:Choice Requires="wp14">
                        <wp:positionH relativeFrom="margin">
                          <wp14:pctPosHOffset>63000</wp14:pctPosHOffset>
                        </wp:positionH>
                      </mc:Choice>
                      <mc:Fallback>
                        <wp:positionH relativeFrom="page">
                          <wp:posOffset>4525010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C7C89C" id="Group 16" o:spid="_x0000_s1026" style="position:absolute;margin-left:0;margin-top:0;width:301.7pt;height:725.05pt;z-index:251661824;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416"/>
          </w:tblGrid>
          <w:tr w:rsidR="00ED6DF3" w14:paraId="2F44CC57" w14:textId="77777777">
            <w:tc>
              <w:tcPr>
                <w:tcW w:w="5746" w:type="dxa"/>
              </w:tcPr>
              <w:p w14:paraId="7CBB0F3F" w14:textId="77777777" w:rsidR="00ED6DF3" w:rsidRDefault="00F05362" w:rsidP="00F84FB5">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B80D80C4957E4A4F832B3D954A161251"/>
                    </w:placeholder>
                    <w:dataBinding w:prefixMappings="xmlns:ns0='http://schemas.openxmlformats.org/package/2006/metadata/core-properties' xmlns:ns1='http://purl.org/dc/elements/1.1/'" w:xpath="/ns0:coreProperties[1]/ns1:title[1]" w:storeItemID="{6C3C8BC8-F283-45AE-878A-BAB7291924A1}"/>
                    <w:text/>
                  </w:sdtPr>
                  <w:sdtEndPr/>
                  <w:sdtContent>
                    <w:r w:rsidR="00F84FB5">
                      <w:rPr>
                        <w:rFonts w:asciiTheme="majorHAnsi" w:eastAsiaTheme="majorEastAsia" w:hAnsiTheme="majorHAnsi" w:cstheme="majorBidi"/>
                        <w:b/>
                        <w:bCs/>
                        <w:color w:val="365F91" w:themeColor="accent1" w:themeShade="BF"/>
                        <w:sz w:val="48"/>
                        <w:szCs w:val="48"/>
                      </w:rPr>
                      <w:t>Technical Report</w:t>
                    </w:r>
                  </w:sdtContent>
                </w:sdt>
              </w:p>
            </w:tc>
          </w:tr>
          <w:tr w:rsidR="00ED6DF3" w14:paraId="624E3E55" w14:textId="77777777">
            <w:sdt>
              <w:sdtPr>
                <w:rPr>
                  <w:color w:val="4A442A" w:themeColor="background2" w:themeShade="40"/>
                  <w:sz w:val="28"/>
                  <w:szCs w:val="28"/>
                </w:rPr>
                <w:alias w:val="Subtitle"/>
                <w:id w:val="703864195"/>
                <w:placeholder>
                  <w:docPart w:val="075481A75D6248CEACD531423DA2AE6E"/>
                </w:placeholder>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14:paraId="7D5FE12C" w14:textId="77777777" w:rsidR="00ED6DF3" w:rsidRDefault="0092710F" w:rsidP="00E02653">
                    <w:pPr>
                      <w:pStyle w:val="NoSpacing"/>
                      <w:rPr>
                        <w:color w:val="4A442A" w:themeColor="background2" w:themeShade="40"/>
                        <w:sz w:val="28"/>
                        <w:szCs w:val="28"/>
                      </w:rPr>
                    </w:pPr>
                    <w:r>
                      <w:rPr>
                        <w:color w:val="4A442A" w:themeColor="background2" w:themeShade="40"/>
                        <w:sz w:val="28"/>
                        <w:szCs w:val="28"/>
                      </w:rPr>
                      <w:t>ICT</w:t>
                    </w:r>
                    <w:r w:rsidR="00E02653">
                      <w:rPr>
                        <w:color w:val="4A442A" w:themeColor="background2" w:themeShade="40"/>
                        <w:sz w:val="28"/>
                        <w:szCs w:val="28"/>
                      </w:rPr>
                      <w:t>WEB503 – Create Web-based Programs</w:t>
                    </w:r>
                  </w:p>
                </w:tc>
              </w:sdtContent>
            </w:sdt>
          </w:tr>
          <w:tr w:rsidR="00ED6DF3" w14:paraId="772B76A6" w14:textId="77777777">
            <w:tc>
              <w:tcPr>
                <w:tcW w:w="5746" w:type="dxa"/>
              </w:tcPr>
              <w:p w14:paraId="6EBA2BB3" w14:textId="77777777" w:rsidR="00ED6DF3" w:rsidRDefault="00ED6DF3">
                <w:pPr>
                  <w:pStyle w:val="NoSpacing"/>
                  <w:rPr>
                    <w:color w:val="4A442A" w:themeColor="background2" w:themeShade="40"/>
                    <w:sz w:val="28"/>
                    <w:szCs w:val="28"/>
                  </w:rPr>
                </w:pPr>
              </w:p>
            </w:tc>
          </w:tr>
          <w:tr w:rsidR="00ED6DF3" w14:paraId="458BF390" w14:textId="77777777">
            <w:tc>
              <w:tcPr>
                <w:tcW w:w="5746" w:type="dxa"/>
              </w:tcPr>
              <w:p w14:paraId="5973ABA0" w14:textId="77777777" w:rsidR="00ED6DF3" w:rsidRDefault="00ED6DF3" w:rsidP="00F84FB5">
                <w:pPr>
                  <w:pStyle w:val="NoSpacing"/>
                </w:pPr>
              </w:p>
            </w:tc>
          </w:tr>
          <w:tr w:rsidR="00ED6DF3" w14:paraId="4E92FAEF" w14:textId="77777777">
            <w:tc>
              <w:tcPr>
                <w:tcW w:w="5746" w:type="dxa"/>
              </w:tcPr>
              <w:p w14:paraId="250BBE5F" w14:textId="77777777" w:rsidR="00ED6DF3" w:rsidRDefault="00ED6DF3">
                <w:pPr>
                  <w:pStyle w:val="NoSpacing"/>
                </w:pPr>
              </w:p>
            </w:tc>
          </w:tr>
          <w:tr w:rsidR="00ED6DF3" w14:paraId="6DBDC64D" w14:textId="77777777">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14:paraId="77B1740B" w14:textId="33ABA6C2" w:rsidR="00ED6DF3" w:rsidRDefault="000D172F" w:rsidP="001067CA">
                    <w:pPr>
                      <w:pStyle w:val="NoSpacing"/>
                      <w:rPr>
                        <w:b/>
                        <w:bCs/>
                      </w:rPr>
                    </w:pPr>
                    <w:r>
                      <w:rPr>
                        <w:b/>
                        <w:bCs/>
                      </w:rPr>
                      <w:t>Sebastian Vowels</w:t>
                    </w:r>
                  </w:p>
                </w:tc>
              </w:sdtContent>
            </w:sdt>
          </w:tr>
          <w:tr w:rsidR="00ED6DF3" w14:paraId="12E2538D" w14:textId="77777777">
            <w:sdt>
              <w:sdtPr>
                <w:rPr>
                  <w:b/>
                  <w:bCs/>
                </w:rPr>
                <w:alias w:val="Date"/>
                <w:id w:val="703864210"/>
                <w:dataBinding w:prefixMappings="xmlns:ns0='http://schemas.microsoft.com/office/2006/coverPageProps'" w:xpath="/ns0:CoverPageProperties[1]/ns0:PublishDate[1]" w:storeItemID="{55AF091B-3C7A-41E3-B477-F2FDAA23CFDA}"/>
                <w:date w:fullDate="2021-10-26T00:00:00Z">
                  <w:dateFormat w:val="M/d/yyyy"/>
                  <w:lid w:val="en-US"/>
                  <w:storeMappedDataAs w:val="dateTime"/>
                  <w:calendar w:val="gregorian"/>
                </w:date>
              </w:sdtPr>
              <w:sdtEndPr/>
              <w:sdtContent>
                <w:tc>
                  <w:tcPr>
                    <w:tcW w:w="5746" w:type="dxa"/>
                  </w:tcPr>
                  <w:p w14:paraId="246D5F00" w14:textId="1C8EB8AB" w:rsidR="00ED6DF3" w:rsidRDefault="00D0651D">
                    <w:pPr>
                      <w:pStyle w:val="NoSpacing"/>
                      <w:rPr>
                        <w:b/>
                        <w:bCs/>
                      </w:rPr>
                    </w:pPr>
                    <w:r>
                      <w:rPr>
                        <w:b/>
                        <w:bCs/>
                      </w:rPr>
                      <w:t>10/26/2021</w:t>
                    </w:r>
                  </w:p>
                </w:tc>
              </w:sdtContent>
            </w:sdt>
          </w:tr>
          <w:tr w:rsidR="00ED6DF3" w14:paraId="5567E23D" w14:textId="77777777">
            <w:tc>
              <w:tcPr>
                <w:tcW w:w="5746" w:type="dxa"/>
              </w:tcPr>
              <w:p w14:paraId="0FAC05D1" w14:textId="77777777" w:rsidR="00ED6DF3" w:rsidRDefault="00ED6DF3">
                <w:pPr>
                  <w:pStyle w:val="NoSpacing"/>
                  <w:rPr>
                    <w:b/>
                    <w:bCs/>
                  </w:rPr>
                </w:pPr>
              </w:p>
            </w:tc>
          </w:tr>
        </w:tbl>
        <w:p w14:paraId="0D5F2AA9" w14:textId="77777777" w:rsidR="00ED6DF3" w:rsidRDefault="00ED6DF3">
          <w:r>
            <w:br w:type="page"/>
          </w:r>
        </w:p>
      </w:sdtContent>
    </w:sdt>
    <w:sdt>
      <w:sdtPr>
        <w:rPr>
          <w:rFonts w:asciiTheme="minorHAnsi" w:eastAsiaTheme="minorHAnsi" w:hAnsiTheme="minorHAnsi" w:cstheme="minorBidi"/>
          <w:b w:val="0"/>
          <w:bCs w:val="0"/>
          <w:color w:val="auto"/>
          <w:sz w:val="22"/>
          <w:szCs w:val="22"/>
          <w:lang w:val="en-AU" w:eastAsia="en-US"/>
        </w:rPr>
        <w:id w:val="516362854"/>
        <w:docPartObj>
          <w:docPartGallery w:val="Table of Contents"/>
          <w:docPartUnique/>
        </w:docPartObj>
      </w:sdtPr>
      <w:sdtEndPr>
        <w:rPr>
          <w:noProof/>
        </w:rPr>
      </w:sdtEndPr>
      <w:sdtContent>
        <w:p w14:paraId="16F44979" w14:textId="77777777" w:rsidR="00154AAE" w:rsidRDefault="00154AAE">
          <w:pPr>
            <w:pStyle w:val="TOCHeading"/>
          </w:pPr>
          <w:r>
            <w:t>Table of Contents</w:t>
          </w:r>
        </w:p>
        <w:p w14:paraId="4AB44D42" w14:textId="63A5FFEE" w:rsidR="00793565" w:rsidRDefault="00154AA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86234667" w:history="1">
            <w:r w:rsidR="00793565" w:rsidRPr="00633C82">
              <w:rPr>
                <w:rStyle w:val="Hyperlink"/>
                <w:noProof/>
              </w:rPr>
              <w:t>Task 1 – Email</w:t>
            </w:r>
            <w:r w:rsidR="00793565">
              <w:rPr>
                <w:noProof/>
                <w:webHidden/>
              </w:rPr>
              <w:tab/>
            </w:r>
            <w:r w:rsidR="00793565">
              <w:rPr>
                <w:noProof/>
                <w:webHidden/>
              </w:rPr>
              <w:fldChar w:fldCharType="begin"/>
            </w:r>
            <w:r w:rsidR="00793565">
              <w:rPr>
                <w:noProof/>
                <w:webHidden/>
              </w:rPr>
              <w:instrText xml:space="preserve"> PAGEREF _Toc86234667 \h </w:instrText>
            </w:r>
            <w:r w:rsidR="00793565">
              <w:rPr>
                <w:noProof/>
                <w:webHidden/>
              </w:rPr>
            </w:r>
            <w:r w:rsidR="00793565">
              <w:rPr>
                <w:noProof/>
                <w:webHidden/>
              </w:rPr>
              <w:fldChar w:fldCharType="separate"/>
            </w:r>
            <w:r w:rsidR="00793565">
              <w:rPr>
                <w:noProof/>
                <w:webHidden/>
              </w:rPr>
              <w:t>2</w:t>
            </w:r>
            <w:r w:rsidR="00793565">
              <w:rPr>
                <w:noProof/>
                <w:webHidden/>
              </w:rPr>
              <w:fldChar w:fldCharType="end"/>
            </w:r>
          </w:hyperlink>
        </w:p>
        <w:p w14:paraId="0204C26F" w14:textId="365938C3" w:rsidR="00793565" w:rsidRDefault="00793565">
          <w:pPr>
            <w:pStyle w:val="TOC1"/>
            <w:tabs>
              <w:tab w:val="right" w:leader="dot" w:pos="9016"/>
            </w:tabs>
            <w:rPr>
              <w:rFonts w:eastAsiaTheme="minorEastAsia"/>
              <w:noProof/>
              <w:lang w:eastAsia="en-AU"/>
            </w:rPr>
          </w:pPr>
          <w:hyperlink w:anchor="_Toc86234668" w:history="1">
            <w:r w:rsidRPr="00633C82">
              <w:rPr>
                <w:rStyle w:val="Hyperlink"/>
                <w:noProof/>
              </w:rPr>
              <w:t>Task 2 – Report</w:t>
            </w:r>
            <w:r>
              <w:rPr>
                <w:noProof/>
                <w:webHidden/>
              </w:rPr>
              <w:tab/>
            </w:r>
            <w:r>
              <w:rPr>
                <w:noProof/>
                <w:webHidden/>
              </w:rPr>
              <w:fldChar w:fldCharType="begin"/>
            </w:r>
            <w:r>
              <w:rPr>
                <w:noProof/>
                <w:webHidden/>
              </w:rPr>
              <w:instrText xml:space="preserve"> PAGEREF _Toc86234668 \h </w:instrText>
            </w:r>
            <w:r>
              <w:rPr>
                <w:noProof/>
                <w:webHidden/>
              </w:rPr>
            </w:r>
            <w:r>
              <w:rPr>
                <w:noProof/>
                <w:webHidden/>
              </w:rPr>
              <w:fldChar w:fldCharType="separate"/>
            </w:r>
            <w:r>
              <w:rPr>
                <w:noProof/>
                <w:webHidden/>
              </w:rPr>
              <w:t>2</w:t>
            </w:r>
            <w:r>
              <w:rPr>
                <w:noProof/>
                <w:webHidden/>
              </w:rPr>
              <w:fldChar w:fldCharType="end"/>
            </w:r>
          </w:hyperlink>
        </w:p>
        <w:p w14:paraId="0BA3CD8E" w14:textId="353C2B83" w:rsidR="00793565" w:rsidRDefault="00793565">
          <w:pPr>
            <w:pStyle w:val="TOC3"/>
            <w:tabs>
              <w:tab w:val="right" w:leader="dot" w:pos="9016"/>
            </w:tabs>
            <w:rPr>
              <w:rFonts w:eastAsiaTheme="minorEastAsia"/>
              <w:noProof/>
              <w:lang w:eastAsia="en-AU"/>
            </w:rPr>
          </w:pPr>
          <w:hyperlink w:anchor="_Toc86234669" w:history="1">
            <w:r w:rsidRPr="00633C82">
              <w:rPr>
                <w:rStyle w:val="Hyperlink"/>
                <w:noProof/>
              </w:rPr>
              <w:t>Hypertext Transfer Protocol (HTTP)</w:t>
            </w:r>
            <w:r>
              <w:rPr>
                <w:noProof/>
                <w:webHidden/>
              </w:rPr>
              <w:tab/>
            </w:r>
            <w:r>
              <w:rPr>
                <w:noProof/>
                <w:webHidden/>
              </w:rPr>
              <w:fldChar w:fldCharType="begin"/>
            </w:r>
            <w:r>
              <w:rPr>
                <w:noProof/>
                <w:webHidden/>
              </w:rPr>
              <w:instrText xml:space="preserve"> PAGEREF _Toc86234669 \h </w:instrText>
            </w:r>
            <w:r>
              <w:rPr>
                <w:noProof/>
                <w:webHidden/>
              </w:rPr>
            </w:r>
            <w:r>
              <w:rPr>
                <w:noProof/>
                <w:webHidden/>
              </w:rPr>
              <w:fldChar w:fldCharType="separate"/>
            </w:r>
            <w:r>
              <w:rPr>
                <w:noProof/>
                <w:webHidden/>
              </w:rPr>
              <w:t>2</w:t>
            </w:r>
            <w:r>
              <w:rPr>
                <w:noProof/>
                <w:webHidden/>
              </w:rPr>
              <w:fldChar w:fldCharType="end"/>
            </w:r>
          </w:hyperlink>
        </w:p>
        <w:p w14:paraId="26118107" w14:textId="7707B667" w:rsidR="00793565" w:rsidRDefault="00793565">
          <w:pPr>
            <w:pStyle w:val="TOC3"/>
            <w:tabs>
              <w:tab w:val="right" w:leader="dot" w:pos="9016"/>
            </w:tabs>
            <w:rPr>
              <w:rFonts w:eastAsiaTheme="minorEastAsia"/>
              <w:noProof/>
              <w:lang w:eastAsia="en-AU"/>
            </w:rPr>
          </w:pPr>
          <w:hyperlink w:anchor="_Toc86234670" w:history="1">
            <w:r w:rsidRPr="00633C82">
              <w:rPr>
                <w:rStyle w:val="Hyperlink"/>
                <w:noProof/>
              </w:rPr>
              <w:t>Limitations of HTTP</w:t>
            </w:r>
            <w:r>
              <w:rPr>
                <w:noProof/>
                <w:webHidden/>
              </w:rPr>
              <w:tab/>
            </w:r>
            <w:r>
              <w:rPr>
                <w:noProof/>
                <w:webHidden/>
              </w:rPr>
              <w:fldChar w:fldCharType="begin"/>
            </w:r>
            <w:r>
              <w:rPr>
                <w:noProof/>
                <w:webHidden/>
              </w:rPr>
              <w:instrText xml:space="preserve"> PAGEREF _Toc86234670 \h </w:instrText>
            </w:r>
            <w:r>
              <w:rPr>
                <w:noProof/>
                <w:webHidden/>
              </w:rPr>
            </w:r>
            <w:r>
              <w:rPr>
                <w:noProof/>
                <w:webHidden/>
              </w:rPr>
              <w:fldChar w:fldCharType="separate"/>
            </w:r>
            <w:r>
              <w:rPr>
                <w:noProof/>
                <w:webHidden/>
              </w:rPr>
              <w:t>3</w:t>
            </w:r>
            <w:r>
              <w:rPr>
                <w:noProof/>
                <w:webHidden/>
              </w:rPr>
              <w:fldChar w:fldCharType="end"/>
            </w:r>
          </w:hyperlink>
        </w:p>
        <w:p w14:paraId="088FBC1C" w14:textId="68CD65F7" w:rsidR="00793565" w:rsidRDefault="00793565">
          <w:pPr>
            <w:pStyle w:val="TOC3"/>
            <w:tabs>
              <w:tab w:val="right" w:leader="dot" w:pos="9016"/>
            </w:tabs>
            <w:rPr>
              <w:rFonts w:eastAsiaTheme="minorEastAsia"/>
              <w:noProof/>
              <w:lang w:eastAsia="en-AU"/>
            </w:rPr>
          </w:pPr>
          <w:hyperlink w:anchor="_Toc86234671" w:history="1">
            <w:r w:rsidRPr="00633C82">
              <w:rPr>
                <w:rStyle w:val="Hyperlink"/>
                <w:noProof/>
              </w:rPr>
              <w:t>Advantages of HTTP</w:t>
            </w:r>
            <w:r>
              <w:rPr>
                <w:noProof/>
                <w:webHidden/>
              </w:rPr>
              <w:tab/>
            </w:r>
            <w:r>
              <w:rPr>
                <w:noProof/>
                <w:webHidden/>
              </w:rPr>
              <w:fldChar w:fldCharType="begin"/>
            </w:r>
            <w:r>
              <w:rPr>
                <w:noProof/>
                <w:webHidden/>
              </w:rPr>
              <w:instrText xml:space="preserve"> PAGEREF _Toc86234671 \h </w:instrText>
            </w:r>
            <w:r>
              <w:rPr>
                <w:noProof/>
                <w:webHidden/>
              </w:rPr>
            </w:r>
            <w:r>
              <w:rPr>
                <w:noProof/>
                <w:webHidden/>
              </w:rPr>
              <w:fldChar w:fldCharType="separate"/>
            </w:r>
            <w:r>
              <w:rPr>
                <w:noProof/>
                <w:webHidden/>
              </w:rPr>
              <w:t>3</w:t>
            </w:r>
            <w:r>
              <w:rPr>
                <w:noProof/>
                <w:webHidden/>
              </w:rPr>
              <w:fldChar w:fldCharType="end"/>
            </w:r>
          </w:hyperlink>
        </w:p>
        <w:p w14:paraId="0D3028D9" w14:textId="2B882D96" w:rsidR="00793565" w:rsidRDefault="00793565">
          <w:pPr>
            <w:pStyle w:val="TOC3"/>
            <w:tabs>
              <w:tab w:val="right" w:leader="dot" w:pos="9016"/>
            </w:tabs>
            <w:rPr>
              <w:rFonts w:eastAsiaTheme="minorEastAsia"/>
              <w:noProof/>
              <w:lang w:eastAsia="en-AU"/>
            </w:rPr>
          </w:pPr>
          <w:hyperlink w:anchor="_Toc86234672" w:history="1">
            <w:r w:rsidRPr="00633C82">
              <w:rPr>
                <w:rStyle w:val="Hyperlink"/>
                <w:noProof/>
              </w:rPr>
              <w:t>Web Service (API)</w:t>
            </w:r>
            <w:r>
              <w:rPr>
                <w:noProof/>
                <w:webHidden/>
              </w:rPr>
              <w:tab/>
            </w:r>
            <w:r>
              <w:rPr>
                <w:noProof/>
                <w:webHidden/>
              </w:rPr>
              <w:fldChar w:fldCharType="begin"/>
            </w:r>
            <w:r>
              <w:rPr>
                <w:noProof/>
                <w:webHidden/>
              </w:rPr>
              <w:instrText xml:space="preserve"> PAGEREF _Toc86234672 \h </w:instrText>
            </w:r>
            <w:r>
              <w:rPr>
                <w:noProof/>
                <w:webHidden/>
              </w:rPr>
            </w:r>
            <w:r>
              <w:rPr>
                <w:noProof/>
                <w:webHidden/>
              </w:rPr>
              <w:fldChar w:fldCharType="separate"/>
            </w:r>
            <w:r>
              <w:rPr>
                <w:noProof/>
                <w:webHidden/>
              </w:rPr>
              <w:t>3</w:t>
            </w:r>
            <w:r>
              <w:rPr>
                <w:noProof/>
                <w:webHidden/>
              </w:rPr>
              <w:fldChar w:fldCharType="end"/>
            </w:r>
          </w:hyperlink>
        </w:p>
        <w:p w14:paraId="0B9BBE2D" w14:textId="4910DB7E" w:rsidR="00793565" w:rsidRDefault="00793565">
          <w:pPr>
            <w:pStyle w:val="TOC3"/>
            <w:tabs>
              <w:tab w:val="right" w:leader="dot" w:pos="9016"/>
            </w:tabs>
            <w:rPr>
              <w:rFonts w:eastAsiaTheme="minorEastAsia"/>
              <w:noProof/>
              <w:lang w:eastAsia="en-AU"/>
            </w:rPr>
          </w:pPr>
          <w:hyperlink w:anchor="_Toc86234673" w:history="1">
            <w:r w:rsidRPr="00633C82">
              <w:rPr>
                <w:rStyle w:val="Hyperlink"/>
                <w:noProof/>
              </w:rPr>
              <w:t>Web Application (Front End)</w:t>
            </w:r>
            <w:r>
              <w:rPr>
                <w:noProof/>
                <w:webHidden/>
              </w:rPr>
              <w:tab/>
            </w:r>
            <w:r>
              <w:rPr>
                <w:noProof/>
                <w:webHidden/>
              </w:rPr>
              <w:fldChar w:fldCharType="begin"/>
            </w:r>
            <w:r>
              <w:rPr>
                <w:noProof/>
                <w:webHidden/>
              </w:rPr>
              <w:instrText xml:space="preserve"> PAGEREF _Toc86234673 \h </w:instrText>
            </w:r>
            <w:r>
              <w:rPr>
                <w:noProof/>
                <w:webHidden/>
              </w:rPr>
            </w:r>
            <w:r>
              <w:rPr>
                <w:noProof/>
                <w:webHidden/>
              </w:rPr>
              <w:fldChar w:fldCharType="separate"/>
            </w:r>
            <w:r>
              <w:rPr>
                <w:noProof/>
                <w:webHidden/>
              </w:rPr>
              <w:t>4</w:t>
            </w:r>
            <w:r>
              <w:rPr>
                <w:noProof/>
                <w:webHidden/>
              </w:rPr>
              <w:fldChar w:fldCharType="end"/>
            </w:r>
          </w:hyperlink>
        </w:p>
        <w:p w14:paraId="70DB7C0E" w14:textId="31EFE580" w:rsidR="00793565" w:rsidRDefault="00793565">
          <w:pPr>
            <w:pStyle w:val="TOC1"/>
            <w:tabs>
              <w:tab w:val="right" w:leader="dot" w:pos="9016"/>
            </w:tabs>
            <w:rPr>
              <w:rFonts w:eastAsiaTheme="minorEastAsia"/>
              <w:noProof/>
              <w:lang w:eastAsia="en-AU"/>
            </w:rPr>
          </w:pPr>
          <w:hyperlink w:anchor="_Toc86234674" w:history="1">
            <w:r w:rsidRPr="00633C82">
              <w:rPr>
                <w:rStyle w:val="Hyperlink"/>
                <w:noProof/>
              </w:rPr>
              <w:t>Task 3 – Development</w:t>
            </w:r>
            <w:r>
              <w:rPr>
                <w:noProof/>
                <w:webHidden/>
              </w:rPr>
              <w:tab/>
            </w:r>
            <w:r>
              <w:rPr>
                <w:noProof/>
                <w:webHidden/>
              </w:rPr>
              <w:fldChar w:fldCharType="begin"/>
            </w:r>
            <w:r>
              <w:rPr>
                <w:noProof/>
                <w:webHidden/>
              </w:rPr>
              <w:instrText xml:space="preserve"> PAGEREF _Toc86234674 \h </w:instrText>
            </w:r>
            <w:r>
              <w:rPr>
                <w:noProof/>
                <w:webHidden/>
              </w:rPr>
            </w:r>
            <w:r>
              <w:rPr>
                <w:noProof/>
                <w:webHidden/>
              </w:rPr>
              <w:fldChar w:fldCharType="separate"/>
            </w:r>
            <w:r>
              <w:rPr>
                <w:noProof/>
                <w:webHidden/>
              </w:rPr>
              <w:t>6</w:t>
            </w:r>
            <w:r>
              <w:rPr>
                <w:noProof/>
                <w:webHidden/>
              </w:rPr>
              <w:fldChar w:fldCharType="end"/>
            </w:r>
          </w:hyperlink>
        </w:p>
        <w:p w14:paraId="2F331405" w14:textId="6D00E9E4" w:rsidR="00793565" w:rsidRDefault="00793565">
          <w:pPr>
            <w:pStyle w:val="TOC1"/>
            <w:tabs>
              <w:tab w:val="right" w:leader="dot" w:pos="9016"/>
            </w:tabs>
            <w:rPr>
              <w:rFonts w:eastAsiaTheme="minorEastAsia"/>
              <w:noProof/>
              <w:lang w:eastAsia="en-AU"/>
            </w:rPr>
          </w:pPr>
          <w:hyperlink w:anchor="_Toc86234675" w:history="1">
            <w:r w:rsidRPr="00633C82">
              <w:rPr>
                <w:rStyle w:val="Hyperlink"/>
                <w:noProof/>
              </w:rPr>
              <w:t>Task 4 – Perform Test</w:t>
            </w:r>
            <w:r>
              <w:rPr>
                <w:noProof/>
                <w:webHidden/>
              </w:rPr>
              <w:tab/>
            </w:r>
            <w:r>
              <w:rPr>
                <w:noProof/>
                <w:webHidden/>
              </w:rPr>
              <w:fldChar w:fldCharType="begin"/>
            </w:r>
            <w:r>
              <w:rPr>
                <w:noProof/>
                <w:webHidden/>
              </w:rPr>
              <w:instrText xml:space="preserve"> PAGEREF _Toc86234675 \h </w:instrText>
            </w:r>
            <w:r>
              <w:rPr>
                <w:noProof/>
                <w:webHidden/>
              </w:rPr>
            </w:r>
            <w:r>
              <w:rPr>
                <w:noProof/>
                <w:webHidden/>
              </w:rPr>
              <w:fldChar w:fldCharType="separate"/>
            </w:r>
            <w:r>
              <w:rPr>
                <w:noProof/>
                <w:webHidden/>
              </w:rPr>
              <w:t>8</w:t>
            </w:r>
            <w:r>
              <w:rPr>
                <w:noProof/>
                <w:webHidden/>
              </w:rPr>
              <w:fldChar w:fldCharType="end"/>
            </w:r>
          </w:hyperlink>
        </w:p>
        <w:p w14:paraId="5593C77A" w14:textId="285CB4EB" w:rsidR="00793565" w:rsidRDefault="00793565">
          <w:pPr>
            <w:pStyle w:val="TOC1"/>
            <w:tabs>
              <w:tab w:val="right" w:leader="dot" w:pos="9016"/>
            </w:tabs>
            <w:rPr>
              <w:rFonts w:eastAsiaTheme="minorEastAsia"/>
              <w:noProof/>
              <w:lang w:eastAsia="en-AU"/>
            </w:rPr>
          </w:pPr>
          <w:hyperlink w:anchor="_Toc86234676" w:history="1">
            <w:r w:rsidRPr="00633C82">
              <w:rPr>
                <w:rStyle w:val="Hyperlink"/>
                <w:noProof/>
              </w:rPr>
              <w:t>Task 5 – Sign-off Sheet</w:t>
            </w:r>
            <w:r>
              <w:rPr>
                <w:noProof/>
                <w:webHidden/>
              </w:rPr>
              <w:tab/>
            </w:r>
            <w:r>
              <w:rPr>
                <w:noProof/>
                <w:webHidden/>
              </w:rPr>
              <w:fldChar w:fldCharType="begin"/>
            </w:r>
            <w:r>
              <w:rPr>
                <w:noProof/>
                <w:webHidden/>
              </w:rPr>
              <w:instrText xml:space="preserve"> PAGEREF _Toc86234676 \h </w:instrText>
            </w:r>
            <w:r>
              <w:rPr>
                <w:noProof/>
                <w:webHidden/>
              </w:rPr>
            </w:r>
            <w:r>
              <w:rPr>
                <w:noProof/>
                <w:webHidden/>
              </w:rPr>
              <w:fldChar w:fldCharType="separate"/>
            </w:r>
            <w:r>
              <w:rPr>
                <w:noProof/>
                <w:webHidden/>
              </w:rPr>
              <w:t>10</w:t>
            </w:r>
            <w:r>
              <w:rPr>
                <w:noProof/>
                <w:webHidden/>
              </w:rPr>
              <w:fldChar w:fldCharType="end"/>
            </w:r>
          </w:hyperlink>
        </w:p>
        <w:p w14:paraId="203F5AA4" w14:textId="21586DFC" w:rsidR="00154AAE" w:rsidRDefault="00154AAE">
          <w:r>
            <w:rPr>
              <w:b/>
              <w:bCs/>
              <w:noProof/>
            </w:rPr>
            <w:fldChar w:fldCharType="end"/>
          </w:r>
        </w:p>
      </w:sdtContent>
    </w:sdt>
    <w:p w14:paraId="0515459F" w14:textId="77777777" w:rsidR="00A843A3" w:rsidRDefault="00ED6DF3" w:rsidP="00D56707">
      <w:pPr>
        <w:pStyle w:val="Heading1"/>
      </w:pPr>
      <w:r>
        <w:br w:type="page"/>
      </w:r>
    </w:p>
    <w:p w14:paraId="39850711" w14:textId="4E0FD08E" w:rsidR="007A0184" w:rsidRDefault="00F84FB5" w:rsidP="00D56707">
      <w:pPr>
        <w:pStyle w:val="Heading1"/>
      </w:pPr>
      <w:bookmarkStart w:id="0" w:name="_Toc86234667"/>
      <w:r>
        <w:lastRenderedPageBreak/>
        <w:t>Task 1</w:t>
      </w:r>
      <w:r w:rsidR="001C7E42">
        <w:t xml:space="preserve"> </w:t>
      </w:r>
      <w:r w:rsidR="00B93A9A">
        <w:t>–</w:t>
      </w:r>
      <w:r w:rsidR="001C7E42">
        <w:t xml:space="preserve"> Email</w:t>
      </w:r>
      <w:bookmarkEnd w:id="0"/>
    </w:p>
    <w:p w14:paraId="21EC5DA6" w14:textId="6F16851C" w:rsidR="00B93A9A" w:rsidRPr="00B93A9A" w:rsidRDefault="00B93A9A" w:rsidP="00B93A9A">
      <w:r w:rsidRPr="00B93A9A">
        <w:rPr>
          <w:noProof/>
        </w:rPr>
        <w:drawing>
          <wp:inline distT="0" distB="0" distL="0" distR="0" wp14:anchorId="4DFD725D" wp14:editId="07893751">
            <wp:extent cx="5731510" cy="431292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a:stretch>
                      <a:fillRect/>
                    </a:stretch>
                  </pic:blipFill>
                  <pic:spPr>
                    <a:xfrm>
                      <a:off x="0" y="0"/>
                      <a:ext cx="5731510" cy="4312920"/>
                    </a:xfrm>
                    <a:prstGeom prst="rect">
                      <a:avLst/>
                    </a:prstGeom>
                  </pic:spPr>
                </pic:pic>
              </a:graphicData>
            </a:graphic>
          </wp:inline>
        </w:drawing>
      </w:r>
    </w:p>
    <w:p w14:paraId="4FFCC86B" w14:textId="77777777" w:rsidR="00AF2508" w:rsidRDefault="00E02653" w:rsidP="00AF2508">
      <w:pPr>
        <w:pStyle w:val="Heading1"/>
      </w:pPr>
      <w:bookmarkStart w:id="1" w:name="_Toc86234668"/>
      <w:r>
        <w:t>Task 2</w:t>
      </w:r>
      <w:r w:rsidR="001C7E42">
        <w:t xml:space="preserve"> – </w:t>
      </w:r>
      <w:r w:rsidR="00AD18AC">
        <w:t>Report</w:t>
      </w:r>
      <w:bookmarkEnd w:id="1"/>
    </w:p>
    <w:p w14:paraId="2FA19ECB" w14:textId="77777777" w:rsidR="00AD18AC" w:rsidRPr="00AD18AC" w:rsidRDefault="00E02653" w:rsidP="00AD18AC">
      <w:pPr>
        <w:pStyle w:val="Heading3"/>
      </w:pPr>
      <w:bookmarkStart w:id="2" w:name="_Toc86234669"/>
      <w:r>
        <w:t>Hypertext Transfer Protocol (HTTP)</w:t>
      </w:r>
      <w:bookmarkEnd w:id="2"/>
    </w:p>
    <w:p w14:paraId="61CC798F" w14:textId="45A9549C" w:rsidR="00B93A9A" w:rsidRDefault="00412C2D" w:rsidP="00CA4AB7">
      <w:pPr>
        <w:ind w:left="360"/>
      </w:pPr>
      <w:r>
        <w:t xml:space="preserve">Hypertext Transfer Protocol (HTTP) is a communication system utilised widely throughout the world, primarily on the internet. There have been different iterations of the standard of HTTP, namely HTTP 1 and HTTP 2. HTTP 1 was created in 1997 and its creators were unable to recognise the far stretching uses of the internet at the time. As such, standard provided in HTTP 1 was inefficient for what modern internet users required. HTTP 2 was created in 2015 and aimed to rectify a </w:t>
      </w:r>
      <w:r w:rsidR="00726569">
        <w:t>significant amount of these issues.</w:t>
      </w:r>
    </w:p>
    <w:p w14:paraId="0C1FC602" w14:textId="3D9F2CE4" w:rsidR="00726569" w:rsidRDefault="00726569" w:rsidP="00CA4AB7">
      <w:pPr>
        <w:ind w:left="360"/>
      </w:pPr>
      <w:r>
        <w:t xml:space="preserve">One of the biggest issues that HTTP 2 rectified related to the prioritisation of the resources being delivered. In HTTP 1, after a server receives a request from a client, they would send one resource at a time and await a response from the client confirming they had received the sent resource. Understandably, this process was highly inefficient as websites grew in size and complexity. When HTTP 1 was created a website consisted of a HTML page. Modern websites require HTML pages, CSS styling, JavaScript code, and multimedia assets galore. By forcing wait times for confirmation messages to be received, HTTP 1 was highly inefficient. HTTP 2 rectified this by allowing web servers to send all resources at once and provide context to the browser as to what should be rendered first as well as if any resources are missing. Should something be </w:t>
      </w:r>
      <w:r>
        <w:lastRenderedPageBreak/>
        <w:t>missing, the browser is then able to request just what they need. This concept is referred to as multiplexing and it substantially increased the efficiencies of the internet.</w:t>
      </w:r>
    </w:p>
    <w:p w14:paraId="1E89F967" w14:textId="36EC7C7C" w:rsidR="00726569" w:rsidRPr="00CA4AB7" w:rsidRDefault="00726569" w:rsidP="00CA4AB7">
      <w:pPr>
        <w:ind w:left="360"/>
      </w:pPr>
      <w:r>
        <w:t>In regards to the FF web application, HTTP 2 should be utilised. Whilst in its current state there isn’t a great deal of information being transferred to the browser, HTTP 2 is the international standard and provides FF the opportunity to add functionality later on that might take better use of the improved standard.</w:t>
      </w:r>
    </w:p>
    <w:p w14:paraId="34273E2D" w14:textId="02331C89" w:rsidR="00AD18AC" w:rsidRPr="00D0651D" w:rsidRDefault="00E02653" w:rsidP="00AD18AC">
      <w:pPr>
        <w:pStyle w:val="Heading3"/>
      </w:pPr>
      <w:bookmarkStart w:id="3" w:name="_Toc86234670"/>
      <w:r w:rsidRPr="00D0651D">
        <w:t>Limitations of HTTP</w:t>
      </w:r>
      <w:bookmarkEnd w:id="3"/>
    </w:p>
    <w:p w14:paraId="7DDA5555" w14:textId="3F6E1EFC" w:rsidR="00856474" w:rsidRDefault="00D85582" w:rsidP="00856474">
      <w:r>
        <w:t>HTTP isn’t without its issues. Whilst being adopted world wide as the standard for internet communication there are some limitations of the protocol that should be kept in mind:</w:t>
      </w:r>
    </w:p>
    <w:p w14:paraId="7EA773CC" w14:textId="665CFF5C" w:rsidR="00D85582" w:rsidRDefault="00D85582" w:rsidP="00D85582">
      <w:pPr>
        <w:pStyle w:val="ListParagraph"/>
        <w:numPr>
          <w:ilvl w:val="0"/>
          <w:numId w:val="18"/>
        </w:numPr>
      </w:pPr>
      <w:r>
        <w:t>Security</w:t>
      </w:r>
    </w:p>
    <w:p w14:paraId="57318A33" w14:textId="43BDD079" w:rsidR="00D85582" w:rsidRPr="00856474" w:rsidRDefault="00D85582" w:rsidP="00D0651D">
      <w:pPr>
        <w:pStyle w:val="ListParagraph"/>
        <w:numPr>
          <w:ilvl w:val="1"/>
          <w:numId w:val="18"/>
        </w:numPr>
      </w:pPr>
      <w:r>
        <w:t>HTTP is sent across the internet as a plain text message. There is no encryption and anyone in between the client and the server is able to intercept the message.</w:t>
      </w:r>
    </w:p>
    <w:p w14:paraId="683B0FAA" w14:textId="3E9DA035" w:rsidR="00856474" w:rsidRPr="00D0651D" w:rsidRDefault="00E02653" w:rsidP="008C3B0A">
      <w:pPr>
        <w:pStyle w:val="Heading3"/>
      </w:pPr>
      <w:bookmarkStart w:id="4" w:name="_Toc86234671"/>
      <w:r w:rsidRPr="00D0651D">
        <w:t>Advantages of HTTP</w:t>
      </w:r>
      <w:bookmarkEnd w:id="4"/>
    </w:p>
    <w:p w14:paraId="4017EC24" w14:textId="6427D3C2" w:rsidR="00856474" w:rsidRDefault="00D85582" w:rsidP="00856474">
      <w:r w:rsidRPr="00D0651D">
        <w:t xml:space="preserve">However, taking all of the limitations as previously mentioned into account, there is good reason as </w:t>
      </w:r>
      <w:r>
        <w:t>to why HTTP has been adopted worldwide:</w:t>
      </w:r>
    </w:p>
    <w:p w14:paraId="66F3994F" w14:textId="0224D598" w:rsidR="00D85582" w:rsidRDefault="00D85582" w:rsidP="00D85582">
      <w:pPr>
        <w:pStyle w:val="ListParagraph"/>
        <w:numPr>
          <w:ilvl w:val="0"/>
          <w:numId w:val="18"/>
        </w:numPr>
      </w:pPr>
      <w:r>
        <w:t>Connectionless</w:t>
      </w:r>
    </w:p>
    <w:p w14:paraId="5A22CD3B" w14:textId="6A9D19A0" w:rsidR="00C95844" w:rsidRDefault="00C95844" w:rsidP="00C95844">
      <w:pPr>
        <w:pStyle w:val="ListParagraph"/>
        <w:numPr>
          <w:ilvl w:val="1"/>
          <w:numId w:val="18"/>
        </w:numPr>
      </w:pPr>
      <w:r>
        <w:t>HTTP operates by sending messages, not having a face to face conversation. As a result, direct connections are not required between the client and server.</w:t>
      </w:r>
    </w:p>
    <w:p w14:paraId="27ECECCA" w14:textId="3C7E67A4" w:rsidR="00C95844" w:rsidRDefault="00C95844" w:rsidP="00C95844">
      <w:pPr>
        <w:pStyle w:val="ListParagraph"/>
        <w:numPr>
          <w:ilvl w:val="0"/>
          <w:numId w:val="18"/>
        </w:numPr>
      </w:pPr>
      <w:r>
        <w:t>Media Independent</w:t>
      </w:r>
    </w:p>
    <w:p w14:paraId="468483BD" w14:textId="19A28E0A" w:rsidR="00C95844" w:rsidRDefault="00C95844" w:rsidP="00D0651D">
      <w:pPr>
        <w:pStyle w:val="ListParagraph"/>
        <w:numPr>
          <w:ilvl w:val="1"/>
          <w:numId w:val="18"/>
        </w:numPr>
      </w:pPr>
      <w:r>
        <w:t>Any type of data can be sent through HTTP as long as both the client and server have instructions as to how to unpack it.</w:t>
      </w:r>
    </w:p>
    <w:p w14:paraId="0C2FD28E" w14:textId="46850F96" w:rsidR="00D0651D" w:rsidRDefault="00D0651D" w:rsidP="00D0651D">
      <w:pPr>
        <w:pStyle w:val="ListParagraph"/>
        <w:numPr>
          <w:ilvl w:val="0"/>
          <w:numId w:val="18"/>
        </w:numPr>
      </w:pPr>
      <w:r>
        <w:t>Addressing</w:t>
      </w:r>
    </w:p>
    <w:p w14:paraId="79B3D3FE" w14:textId="48FFF5CE" w:rsidR="00D0651D" w:rsidRPr="00856474" w:rsidRDefault="00D0651D" w:rsidP="00D0651D">
      <w:pPr>
        <w:pStyle w:val="ListParagraph"/>
        <w:numPr>
          <w:ilvl w:val="1"/>
          <w:numId w:val="18"/>
        </w:numPr>
      </w:pPr>
      <w:r>
        <w:t>HTTP included an addressing schema that enabled users to connect to different serves with improved accessibility. Before this, all connections utilised IP address which was difficult for users to interact with.</w:t>
      </w:r>
    </w:p>
    <w:p w14:paraId="743322B3" w14:textId="5FFFF2AA" w:rsidR="008C3B0A" w:rsidRDefault="008C3B0A" w:rsidP="008C3B0A">
      <w:pPr>
        <w:pStyle w:val="Heading3"/>
      </w:pPr>
      <w:bookmarkStart w:id="5" w:name="_Toc86234672"/>
      <w:r>
        <w:t>Web Service</w:t>
      </w:r>
      <w:r w:rsidR="00006BA5">
        <w:t xml:space="preserve"> (API)</w:t>
      </w:r>
      <w:bookmarkEnd w:id="5"/>
    </w:p>
    <w:p w14:paraId="7F04A4EB" w14:textId="77777777" w:rsidR="000B5B03" w:rsidRDefault="00D0651D" w:rsidP="00D0651D">
      <w:r>
        <w:t xml:space="preserve">The web application (front end) of the project will require a separate web service (back end) to manage and </w:t>
      </w:r>
      <w:r w:rsidR="000B5B03">
        <w:t xml:space="preserve">organise the data within the database. This back end will take on the form of an Application Programming Interface (API). </w:t>
      </w:r>
    </w:p>
    <w:p w14:paraId="790D3C05" w14:textId="253CC640" w:rsidR="00D0651D" w:rsidRDefault="000B5B03" w:rsidP="00D0651D">
      <w:r>
        <w:t xml:space="preserve">This API acts as an interface for the database. All data will pass through the API depending on the requests and inputs given to the API. The API </w:t>
      </w:r>
      <w:r w:rsidR="00546AEB">
        <w:t>will interact with the database on the client’s behalf and create/obtain data.</w:t>
      </w:r>
    </w:p>
    <w:p w14:paraId="278E41DE" w14:textId="133CF6C0" w:rsidR="00546AEB" w:rsidRDefault="00546AEB" w:rsidP="00D0651D">
      <w:r>
        <w:t>The web application will be directed to interact solely with the API for obtaining data from the database.</w:t>
      </w:r>
    </w:p>
    <w:p w14:paraId="24D2E8E9" w14:textId="6D98AF95" w:rsidR="00546AEB" w:rsidRDefault="00546AEB" w:rsidP="00D0651D"/>
    <w:p w14:paraId="1594E623" w14:textId="77777777" w:rsidR="00546AEB" w:rsidRPr="00D0651D" w:rsidRDefault="00546AEB" w:rsidP="00D0651D"/>
    <w:p w14:paraId="74F9E26C" w14:textId="4A3DFF39" w:rsidR="008C3B0A" w:rsidRDefault="00E02653" w:rsidP="008C3B0A">
      <w:pPr>
        <w:pStyle w:val="Heading3"/>
      </w:pPr>
      <w:bookmarkStart w:id="6" w:name="_Toc86234673"/>
      <w:r>
        <w:lastRenderedPageBreak/>
        <w:t>Web</w:t>
      </w:r>
      <w:r w:rsidR="008C3B0A">
        <w:t xml:space="preserve"> Application</w:t>
      </w:r>
      <w:r w:rsidR="00006BA5">
        <w:t xml:space="preserve"> (Front End)</w:t>
      </w:r>
      <w:bookmarkEnd w:id="6"/>
    </w:p>
    <w:p w14:paraId="4774F99C" w14:textId="273C7BB3" w:rsidR="00546AEB" w:rsidRDefault="00546AEB" w:rsidP="00546AEB">
      <w:r>
        <w:t>The web application (front end) will be the component of the project that the users will interact with. The web application will be required to have the following functionality:</w:t>
      </w:r>
    </w:p>
    <w:p w14:paraId="0423DAEF" w14:textId="08064F1F" w:rsidR="00546AEB" w:rsidRDefault="009753BE" w:rsidP="00546AEB">
      <w:pPr>
        <w:pStyle w:val="ListParagraph"/>
        <w:numPr>
          <w:ilvl w:val="0"/>
          <w:numId w:val="18"/>
        </w:numPr>
      </w:pPr>
      <w:r>
        <w:t xml:space="preserve">Content: </w:t>
      </w:r>
      <w:r w:rsidR="00546AEB">
        <w:t>Surveys, Questions, Options</w:t>
      </w:r>
    </w:p>
    <w:p w14:paraId="0CA8ED24" w14:textId="54A8C94E" w:rsidR="00546AEB" w:rsidRDefault="00546AEB" w:rsidP="00546AEB">
      <w:pPr>
        <w:pStyle w:val="ListParagraph"/>
        <w:numPr>
          <w:ilvl w:val="1"/>
          <w:numId w:val="18"/>
        </w:numPr>
      </w:pPr>
      <w:r>
        <w:t>Create</w:t>
      </w:r>
    </w:p>
    <w:p w14:paraId="6A3FA4FA" w14:textId="712C9B96" w:rsidR="00546AEB" w:rsidRDefault="00546AEB" w:rsidP="00546AEB">
      <w:pPr>
        <w:pStyle w:val="ListParagraph"/>
        <w:numPr>
          <w:ilvl w:val="1"/>
          <w:numId w:val="18"/>
        </w:numPr>
      </w:pPr>
      <w:r>
        <w:t>Edit</w:t>
      </w:r>
    </w:p>
    <w:p w14:paraId="5759C054" w14:textId="640DB7ED" w:rsidR="00546AEB" w:rsidRDefault="00546AEB" w:rsidP="00546AEB">
      <w:pPr>
        <w:pStyle w:val="ListParagraph"/>
        <w:numPr>
          <w:ilvl w:val="1"/>
          <w:numId w:val="18"/>
        </w:numPr>
      </w:pPr>
      <w:r>
        <w:t>Delete</w:t>
      </w:r>
    </w:p>
    <w:p w14:paraId="7D55F27C" w14:textId="09BD44B9" w:rsidR="00546AEB" w:rsidRDefault="00546AEB" w:rsidP="00546AEB">
      <w:pPr>
        <w:pStyle w:val="ListParagraph"/>
        <w:numPr>
          <w:ilvl w:val="1"/>
          <w:numId w:val="18"/>
        </w:numPr>
      </w:pPr>
      <w:r>
        <w:t>View Details</w:t>
      </w:r>
    </w:p>
    <w:p w14:paraId="3D02125F" w14:textId="02B6F775" w:rsidR="00546AEB" w:rsidRDefault="009753BE" w:rsidP="00546AEB">
      <w:pPr>
        <w:pStyle w:val="ListParagraph"/>
        <w:numPr>
          <w:ilvl w:val="0"/>
          <w:numId w:val="18"/>
        </w:numPr>
      </w:pPr>
      <w:r>
        <w:t>Authentication</w:t>
      </w:r>
    </w:p>
    <w:p w14:paraId="72BC80B5" w14:textId="137B68C4" w:rsidR="009753BE" w:rsidRDefault="009753BE" w:rsidP="009753BE">
      <w:pPr>
        <w:pStyle w:val="ListParagraph"/>
        <w:numPr>
          <w:ilvl w:val="1"/>
          <w:numId w:val="18"/>
        </w:numPr>
      </w:pPr>
      <w:r>
        <w:t>Verify user details and log into application</w:t>
      </w:r>
    </w:p>
    <w:p w14:paraId="4040007F" w14:textId="7CA8CC8F" w:rsidR="009753BE" w:rsidRDefault="009753BE" w:rsidP="009753BE">
      <w:pPr>
        <w:pStyle w:val="ListParagraph"/>
        <w:numPr>
          <w:ilvl w:val="1"/>
          <w:numId w:val="18"/>
        </w:numPr>
      </w:pPr>
      <w:r>
        <w:t>Users can only interact with content that they create</w:t>
      </w:r>
    </w:p>
    <w:p w14:paraId="0499002F" w14:textId="6259A985" w:rsidR="009753BE" w:rsidRDefault="009753BE" w:rsidP="009753BE">
      <w:pPr>
        <w:pStyle w:val="ListParagraph"/>
        <w:numPr>
          <w:ilvl w:val="0"/>
          <w:numId w:val="18"/>
        </w:numPr>
      </w:pPr>
      <w:r>
        <w:t>Session Management</w:t>
      </w:r>
    </w:p>
    <w:p w14:paraId="24C92B95" w14:textId="0D00B62F" w:rsidR="009753BE" w:rsidRDefault="009753BE" w:rsidP="009753BE">
      <w:pPr>
        <w:pStyle w:val="ListParagraph"/>
        <w:numPr>
          <w:ilvl w:val="1"/>
          <w:numId w:val="18"/>
        </w:numPr>
      </w:pPr>
      <w:r>
        <w:t>Users can navigate between pages and receive customised content based on their authentication status (e.g. only viewing their surveys, username displayed on taskbar, etc).</w:t>
      </w:r>
    </w:p>
    <w:p w14:paraId="6F59EA56" w14:textId="330F07ED" w:rsidR="009753BE" w:rsidRDefault="009753BE" w:rsidP="009753BE">
      <w:r>
        <w:t xml:space="preserve">Each of these components are fundamental to modern web application development. In particular, Session Management is crucial to allow </w:t>
      </w:r>
      <w:r w:rsidR="00DB6DA6">
        <w:t xml:space="preserve">individual users to access views that are tailored to them. This tailoring process takes on the form of providing the user with a customised web page that displays information that is most relevant to them. In regards to this project, this is exampled by a user logging in and being shown the surveys that they have created. Another advantage of this approach is that it by default </w:t>
      </w:r>
      <w:r w:rsidR="004F58E1">
        <w:t>provides a rudimentary level of Authorisation in that users are only allowed to edit and delete their own content as that is all that is displayed to them.</w:t>
      </w:r>
    </w:p>
    <w:p w14:paraId="2A33DA5B" w14:textId="106F67EA" w:rsidR="004F58E1" w:rsidRDefault="004F58E1" w:rsidP="009753BE">
      <w:r>
        <w:t>Session Management was implemented by first developing a Token controller within the API. This component is responsible for checking if a user’s details are present within the database and match the records. If so, a Token is generated and provided to the user via the HTTP response. This token is then what the user will provide to the front end application, which will then be passed onto the API when required. A valid Token is both proof that a user has been authenticated as well as who the user is.</w:t>
      </w:r>
    </w:p>
    <w:p w14:paraId="1CF24571" w14:textId="7E4D40F7" w:rsidR="004F58E1" w:rsidRDefault="004F58E1" w:rsidP="009753BE">
      <w:r>
        <w:t>Within the front end</w:t>
      </w:r>
      <w:r w:rsidR="007124BC">
        <w:t xml:space="preserve"> application</w:t>
      </w:r>
      <w:r>
        <w:t xml:space="preserve"> the </w:t>
      </w:r>
      <w:proofErr w:type="spellStart"/>
      <w:r>
        <w:t>HttpContext</w:t>
      </w:r>
      <w:proofErr w:type="spellEnd"/>
      <w:r>
        <w:t xml:space="preserve"> class within the </w:t>
      </w:r>
      <w:proofErr w:type="spellStart"/>
      <w:r>
        <w:t>AspNetCore</w:t>
      </w:r>
      <w:proofErr w:type="spellEnd"/>
      <w:r>
        <w:t xml:space="preserve"> library</w:t>
      </w:r>
      <w:r w:rsidR="007124BC">
        <w:t xml:space="preserve"> was utilised to enable the sessions state management. This class enables the storing of session dictionary values which were used to store the Token and username.</w:t>
      </w:r>
    </w:p>
    <w:p w14:paraId="3FFCB440" w14:textId="77777777" w:rsidR="007124BC" w:rsidRDefault="007124BC" w:rsidP="007124BC">
      <w:pPr>
        <w:keepNext/>
      </w:pPr>
      <w:r w:rsidRPr="007124BC">
        <w:rPr>
          <w:noProof/>
        </w:rPr>
        <w:lastRenderedPageBreak/>
        <w:drawing>
          <wp:inline distT="0" distB="0" distL="0" distR="0" wp14:anchorId="32BB11B4" wp14:editId="439AFBD7">
            <wp:extent cx="5731510" cy="23406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stretch>
                      <a:fillRect/>
                    </a:stretch>
                  </pic:blipFill>
                  <pic:spPr>
                    <a:xfrm>
                      <a:off x="0" y="0"/>
                      <a:ext cx="5731510" cy="2340610"/>
                    </a:xfrm>
                    <a:prstGeom prst="rect">
                      <a:avLst/>
                    </a:prstGeom>
                  </pic:spPr>
                </pic:pic>
              </a:graphicData>
            </a:graphic>
          </wp:inline>
        </w:drawing>
      </w:r>
    </w:p>
    <w:p w14:paraId="74C23432" w14:textId="26F62881" w:rsidR="007124BC" w:rsidRDefault="007124BC" w:rsidP="007124BC">
      <w:pPr>
        <w:pStyle w:val="Caption"/>
      </w:pPr>
      <w:r>
        <w:t xml:space="preserve">Figure </w:t>
      </w:r>
      <w:r w:rsidR="00F05362">
        <w:fldChar w:fldCharType="begin"/>
      </w:r>
      <w:r w:rsidR="00F05362">
        <w:instrText xml:space="preserve"> SEQ Figure \* ARABIC </w:instrText>
      </w:r>
      <w:r w:rsidR="00F05362">
        <w:fldChar w:fldCharType="separate"/>
      </w:r>
      <w:r w:rsidR="009B3060">
        <w:rPr>
          <w:noProof/>
        </w:rPr>
        <w:t>1</w:t>
      </w:r>
      <w:r w:rsidR="00F05362">
        <w:rPr>
          <w:noProof/>
        </w:rPr>
        <w:fldChar w:fldCharType="end"/>
      </w:r>
      <w:r>
        <w:t>- Screenshot displaying use of session management within project</w:t>
      </w:r>
    </w:p>
    <w:p w14:paraId="03176EDB" w14:textId="59260FD3" w:rsidR="00A843A3" w:rsidRPr="00E741DD" w:rsidRDefault="007124BC" w:rsidP="00E741DD">
      <w:r>
        <w:t>In Figure 1, the middle code (</w:t>
      </w:r>
      <w:proofErr w:type="spellStart"/>
      <w:r>
        <w:t>HomeController</w:t>
      </w:r>
      <w:proofErr w:type="spellEnd"/>
      <w:r>
        <w:t>) displays the Login method which is responsible sending a request to the API with the users log in details. Should this be successful the returned Token and username are saved into a session state dictionary pair. In the left most code (</w:t>
      </w:r>
      <w:proofErr w:type="spellStart"/>
      <w:r>
        <w:t>SurveyController</w:t>
      </w:r>
      <w:proofErr w:type="spellEnd"/>
      <w:r>
        <w:t xml:space="preserve">), the </w:t>
      </w:r>
      <w:proofErr w:type="spellStart"/>
      <w:r>
        <w:t>IsValid</w:t>
      </w:r>
      <w:proofErr w:type="spellEnd"/>
      <w:r>
        <w:t>() is responsible for checking if the session state dictionary pair is present or assigned anything. If it is, it provides the HTTP client with the token to be used in a later request. The right most code (</w:t>
      </w:r>
      <w:proofErr w:type="spellStart"/>
      <w:r>
        <w:t>Startup</w:t>
      </w:r>
      <w:proofErr w:type="spellEnd"/>
      <w:r>
        <w:t xml:space="preserve">), </w:t>
      </w:r>
      <w:r w:rsidR="00E741DD">
        <w:t xml:space="preserve">the service for session management can be seen within the </w:t>
      </w:r>
      <w:proofErr w:type="spellStart"/>
      <w:r w:rsidR="00E741DD">
        <w:t>ConfigureServices</w:t>
      </w:r>
      <w:proofErr w:type="spellEnd"/>
      <w:r w:rsidR="00E741DD">
        <w:t>().</w:t>
      </w:r>
    </w:p>
    <w:bookmarkStart w:id="7" w:name="_Toc86234674"/>
    <w:p w14:paraId="773A33CD" w14:textId="6845BDBF" w:rsidR="00E6654B" w:rsidRDefault="001B73E7" w:rsidP="00E6654B">
      <w:pPr>
        <w:pStyle w:val="Heading1"/>
      </w:pPr>
      <w:r>
        <w:rPr>
          <w:noProof/>
        </w:rPr>
        <w:lastRenderedPageBreak/>
        <mc:AlternateContent>
          <mc:Choice Requires="wps">
            <w:drawing>
              <wp:anchor distT="0" distB="0" distL="114300" distR="114300" simplePos="0" relativeHeight="251667968" behindDoc="0" locked="0" layoutInCell="1" allowOverlap="1" wp14:anchorId="30578852" wp14:editId="568D467D">
                <wp:simplePos x="0" y="0"/>
                <wp:positionH relativeFrom="margin">
                  <wp:align>right</wp:align>
                </wp:positionH>
                <wp:positionV relativeFrom="paragraph">
                  <wp:posOffset>8121650</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932398" w14:textId="3F7551A9" w:rsidR="00E6654B" w:rsidRPr="000D34FC" w:rsidRDefault="00E6654B" w:rsidP="00E6654B">
                            <w:pPr>
                              <w:pStyle w:val="Caption"/>
                              <w:rPr>
                                <w:b/>
                                <w:bCs/>
                                <w:sz w:val="28"/>
                                <w:szCs w:val="28"/>
                              </w:rPr>
                            </w:pPr>
                            <w:r>
                              <w:t xml:space="preserve">Figure 3 - Screenshot of </w:t>
                            </w:r>
                            <w:proofErr w:type="spellStart"/>
                            <w:r>
                              <w:t>HomeController</w:t>
                            </w:r>
                            <w:proofErr w:type="spellEnd"/>
                            <w:r>
                              <w:t xml:space="preserve"> (Left) and </w:t>
                            </w:r>
                            <w:proofErr w:type="spellStart"/>
                            <w:r>
                              <w:t>SurveyController</w:t>
                            </w:r>
                            <w:proofErr w:type="spellEnd"/>
                            <w:r>
                              <w:t xml:space="preserv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578852" id="_x0000_t202" coordsize="21600,21600" o:spt="202" path="m,l,21600r21600,l21600,xe">
                <v:stroke joinstyle="miter"/>
                <v:path gradientshapeok="t" o:connecttype="rect"/>
              </v:shapetype>
              <v:shape id="Text Box 13" o:spid="_x0000_s1026" type="#_x0000_t202" style="position:absolute;margin-left:400.1pt;margin-top:639.5pt;width:451.3pt;height:.05pt;z-index:251667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" stroked="f">
                <v:textbox style="mso-fit-shape-to-text:t" inset="0,0,0,0">
                  <w:txbxContent>
                    <w:p w14:paraId="40932398" w14:textId="3F7551A9" w:rsidR="00E6654B" w:rsidRPr="000D34FC" w:rsidRDefault="00E6654B" w:rsidP="00E6654B">
                      <w:pPr>
                        <w:pStyle w:val="Caption"/>
                        <w:rPr>
                          <w:b/>
                          <w:bCs/>
                          <w:sz w:val="28"/>
                          <w:szCs w:val="28"/>
                        </w:rPr>
                      </w:pPr>
                      <w:r>
                        <w:t xml:space="preserve">Figure 3 - Screenshot of </w:t>
                      </w:r>
                      <w:proofErr w:type="spellStart"/>
                      <w:r>
                        <w:t>HomeController</w:t>
                      </w:r>
                      <w:proofErr w:type="spellEnd"/>
                      <w:r>
                        <w:t xml:space="preserve"> (Left) and </w:t>
                      </w:r>
                      <w:proofErr w:type="spellStart"/>
                      <w:r>
                        <w:t>SurveyController</w:t>
                      </w:r>
                      <w:proofErr w:type="spellEnd"/>
                      <w:r>
                        <w:t xml:space="preserve"> (Right)</w:t>
                      </w:r>
                    </w:p>
                  </w:txbxContent>
                </v:textbox>
                <w10:wrap type="topAndBottom" anchorx="margin"/>
              </v:shape>
            </w:pict>
          </mc:Fallback>
        </mc:AlternateContent>
      </w:r>
      <w:r w:rsidRPr="00E6654B">
        <w:rPr>
          <w:noProof/>
        </w:rPr>
        <w:drawing>
          <wp:anchor distT="0" distB="0" distL="114300" distR="114300" simplePos="0" relativeHeight="251665920" behindDoc="0" locked="0" layoutInCell="1" allowOverlap="1" wp14:anchorId="3BAA448F" wp14:editId="74469D70">
            <wp:simplePos x="0" y="0"/>
            <wp:positionH relativeFrom="margin">
              <wp:align>right</wp:align>
            </wp:positionH>
            <wp:positionV relativeFrom="paragraph">
              <wp:posOffset>5648325</wp:posOffset>
            </wp:positionV>
            <wp:extent cx="5731510" cy="2340610"/>
            <wp:effectExtent l="0" t="0" r="2540" b="2540"/>
            <wp:wrapTopAndBottom/>
            <wp:docPr id="12" name="Picture 12" descr="A picture containing text, monitor,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indoor,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896" behindDoc="0" locked="0" layoutInCell="1" allowOverlap="1" wp14:anchorId="62071BE3" wp14:editId="452CDE1B">
                <wp:simplePos x="0" y="0"/>
                <wp:positionH relativeFrom="margin">
                  <wp:align>center</wp:align>
                </wp:positionH>
                <wp:positionV relativeFrom="paragraph">
                  <wp:posOffset>5118896</wp:posOffset>
                </wp:positionV>
                <wp:extent cx="1325880" cy="635"/>
                <wp:effectExtent l="0" t="0" r="7620" b="0"/>
                <wp:wrapTopAndBottom/>
                <wp:docPr id="10" name="Text Box 10"/>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0E3A302" w14:textId="47F16A14" w:rsidR="00FC659E" w:rsidRPr="00FC659E" w:rsidRDefault="00E6654B" w:rsidP="00FC659E">
                            <w:pPr>
                              <w:pStyle w:val="Caption"/>
                            </w:pPr>
                            <w:r>
                              <w:t xml:space="preserve">Figure </w:t>
                            </w:r>
                            <w:r w:rsidR="00F05362">
                              <w:fldChar w:fldCharType="begin"/>
                            </w:r>
                            <w:r w:rsidR="00F05362">
                              <w:instrText xml:space="preserve"> SEQ Figure \* ARABIC </w:instrText>
                            </w:r>
                            <w:r w:rsidR="00F05362">
                              <w:fldChar w:fldCharType="separate"/>
                            </w:r>
                            <w:r w:rsidR="009B3060">
                              <w:rPr>
                                <w:noProof/>
                              </w:rPr>
                              <w:t>2</w:t>
                            </w:r>
                            <w:r w:rsidR="00F05362">
                              <w:rPr>
                                <w:noProof/>
                              </w:rPr>
                              <w:fldChar w:fldCharType="end"/>
                            </w:r>
                            <w:r>
                              <w:t xml:space="preserve"> - Screenshot of Solution Explorer of </w:t>
                            </w:r>
                            <w:r w:rsidR="00FC659E">
                              <w:t>Front-End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071BE3" id="_x0000_t202" coordsize="21600,21600" o:spt="202" path="m,l,21600r21600,l21600,xe">
                <v:stroke joinstyle="miter"/>
                <v:path gradientshapeok="t" o:connecttype="rect"/>
              </v:shapetype>
              <v:shape id="Text Box 10" o:spid="_x0000_s1027" type="#_x0000_t202" style="position:absolute;margin-left:0;margin-top:403.05pt;width:104.4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" stroked="f">
                <v:textbox style="mso-fit-shape-to-text:t" inset="0,0,0,0">
                  <w:txbxContent>
                    <w:p w14:paraId="50E3A302" w14:textId="47F16A14" w:rsidR="00FC659E" w:rsidRPr="00FC659E" w:rsidRDefault="00E6654B" w:rsidP="00FC659E">
                      <w:pPr>
                        <w:pStyle w:val="Caption"/>
                      </w:pPr>
                      <w:r>
                        <w:t xml:space="preserve">Figure </w:t>
                      </w:r>
                      <w:r w:rsidR="00F05362">
                        <w:fldChar w:fldCharType="begin"/>
                      </w:r>
                      <w:r w:rsidR="00F05362">
                        <w:instrText xml:space="preserve"> SEQ Figure \* ARABIC </w:instrText>
                      </w:r>
                      <w:r w:rsidR="00F05362">
                        <w:fldChar w:fldCharType="separate"/>
                      </w:r>
                      <w:r w:rsidR="009B3060">
                        <w:rPr>
                          <w:noProof/>
                        </w:rPr>
                        <w:t>2</w:t>
                      </w:r>
                      <w:r w:rsidR="00F05362">
                        <w:rPr>
                          <w:noProof/>
                        </w:rPr>
                        <w:fldChar w:fldCharType="end"/>
                      </w:r>
                      <w:r>
                        <w:t xml:space="preserve"> - Screenshot of Solution Explorer of </w:t>
                      </w:r>
                      <w:r w:rsidR="00FC659E">
                        <w:t>Front-End Project</w:t>
                      </w:r>
                    </w:p>
                  </w:txbxContent>
                </v:textbox>
                <w10:wrap type="topAndBottom" anchorx="margin"/>
              </v:shape>
            </w:pict>
          </mc:Fallback>
        </mc:AlternateContent>
      </w:r>
      <w:r w:rsidRPr="00E6654B">
        <w:rPr>
          <w:noProof/>
        </w:rPr>
        <w:drawing>
          <wp:anchor distT="0" distB="0" distL="114300" distR="114300" simplePos="0" relativeHeight="251675136" behindDoc="0" locked="0" layoutInCell="1" allowOverlap="1" wp14:anchorId="34636C13" wp14:editId="2D3C0FB0">
            <wp:simplePos x="0" y="0"/>
            <wp:positionH relativeFrom="margin">
              <wp:align>center</wp:align>
            </wp:positionH>
            <wp:positionV relativeFrom="paragraph">
              <wp:posOffset>388572</wp:posOffset>
            </wp:positionV>
            <wp:extent cx="1325880" cy="4666615"/>
            <wp:effectExtent l="0" t="0" r="7620" b="635"/>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5880" cy="4666615"/>
                    </a:xfrm>
                    <a:prstGeom prst="rect">
                      <a:avLst/>
                    </a:prstGeom>
                  </pic:spPr>
                </pic:pic>
              </a:graphicData>
            </a:graphic>
            <wp14:sizeRelH relativeFrom="page">
              <wp14:pctWidth>0</wp14:pctWidth>
            </wp14:sizeRelH>
            <wp14:sizeRelV relativeFrom="page">
              <wp14:pctHeight>0</wp14:pctHeight>
            </wp14:sizeRelV>
          </wp:anchor>
        </w:drawing>
      </w:r>
      <w:r w:rsidR="00892965">
        <w:t xml:space="preserve">Task </w:t>
      </w:r>
      <w:r w:rsidR="00E02653">
        <w:t>3</w:t>
      </w:r>
      <w:r w:rsidR="008C7B8F">
        <w:t xml:space="preserve"> – </w:t>
      </w:r>
      <w:r w:rsidR="009C7DD0">
        <w:t>Development</w:t>
      </w:r>
      <w:bookmarkEnd w:id="7"/>
    </w:p>
    <w:p w14:paraId="5F219C37" w14:textId="5CA0C2EE" w:rsidR="001B73E7" w:rsidRPr="001B73E7" w:rsidRDefault="001B73E7" w:rsidP="001B73E7"/>
    <w:p w14:paraId="62673B8E" w14:textId="108276AF" w:rsidR="00A843A3" w:rsidRPr="0051328B" w:rsidRDefault="009B3060" w:rsidP="0051328B">
      <w:pPr>
        <w:rPr>
          <w:highlight w:val="yellow"/>
        </w:rPr>
      </w:pPr>
      <w:r>
        <w:rPr>
          <w:noProof/>
        </w:rPr>
        <w:lastRenderedPageBreak/>
        <mc:AlternateContent>
          <mc:Choice Requires="wps">
            <w:drawing>
              <wp:anchor distT="0" distB="0" distL="114300" distR="114300" simplePos="0" relativeHeight="251678208" behindDoc="0" locked="0" layoutInCell="1" allowOverlap="1" wp14:anchorId="780FCEA5" wp14:editId="3AC084CE">
                <wp:simplePos x="0" y="0"/>
                <wp:positionH relativeFrom="column">
                  <wp:posOffset>0</wp:posOffset>
                </wp:positionH>
                <wp:positionV relativeFrom="paragraph">
                  <wp:posOffset>7815580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9A9720" w14:textId="7AE3EA7F" w:rsidR="009B3060" w:rsidRPr="00154893" w:rsidRDefault="009B3060" w:rsidP="009B3060">
                            <w:pPr>
                              <w:pStyle w:val="Caption"/>
                            </w:pPr>
                            <w:r>
                              <w:t xml:space="preserve">Figure 6 - Screenshot of </w:t>
                            </w:r>
                            <w:proofErr w:type="spellStart"/>
                            <w:r>
                              <w:t>TokenController</w:t>
                            </w:r>
                            <w:proofErr w:type="spellEnd"/>
                            <w:r>
                              <w:t xml:space="preserve"> (Left) and </w:t>
                            </w:r>
                            <w:proofErr w:type="spellStart"/>
                            <w:r>
                              <w:t>QuestionController</w:t>
                            </w:r>
                            <w:proofErr w:type="spellEnd"/>
                            <w:r>
                              <w:t xml:space="preserve"> (Right)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FCEA5" id="Text Box 21" o:spid="_x0000_s1028" type="#_x0000_t202" style="position:absolute;margin-left:0;margin-top:615.4pt;width:451.3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GYuLQIAAGYEAAAOAAAAZHJzL2Uyb0RvYy54bWysVE1v2zAMvQ/YfxB0X5ykSDc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" stroked="f">
                <v:textbox style="mso-fit-shape-to-text:t" inset="0,0,0,0">
                  <w:txbxContent>
                    <w:p w14:paraId="479A9720" w14:textId="7AE3EA7F" w:rsidR="009B3060" w:rsidRPr="00154893" w:rsidRDefault="009B3060" w:rsidP="009B3060">
                      <w:pPr>
                        <w:pStyle w:val="Caption"/>
                      </w:pPr>
                      <w:r>
                        <w:t xml:space="preserve">Figure 6 - Screenshot of </w:t>
                      </w:r>
                      <w:proofErr w:type="spellStart"/>
                      <w:r>
                        <w:t>TokenController</w:t>
                      </w:r>
                      <w:proofErr w:type="spellEnd"/>
                      <w:r>
                        <w:t xml:space="preserve"> (Left) and </w:t>
                      </w:r>
                      <w:proofErr w:type="spellStart"/>
                      <w:r>
                        <w:t>QuestionController</w:t>
                      </w:r>
                      <w:proofErr w:type="spellEnd"/>
                      <w:r>
                        <w:t xml:space="preserve"> (Right) (API)</w:t>
                      </w:r>
                    </w:p>
                  </w:txbxContent>
                </v:textbox>
                <w10:wrap type="topAndBottom"/>
              </v:shape>
            </w:pict>
          </mc:Fallback>
        </mc:AlternateContent>
      </w:r>
      <w:r w:rsidRPr="009B3060">
        <w:drawing>
          <wp:anchor distT="0" distB="0" distL="114300" distR="114300" simplePos="0" relativeHeight="251676160" behindDoc="0" locked="0" layoutInCell="1" allowOverlap="1" wp14:anchorId="522DEEE6" wp14:editId="2EB2F8BE">
            <wp:simplePos x="0" y="0"/>
            <wp:positionH relativeFrom="column">
              <wp:posOffset>0</wp:posOffset>
            </wp:positionH>
            <wp:positionV relativeFrom="paragraph">
              <wp:posOffset>5418161</wp:posOffset>
            </wp:positionV>
            <wp:extent cx="5731510" cy="2340610"/>
            <wp:effectExtent l="0" t="0" r="2540" b="2540"/>
            <wp:wrapTopAndBottom/>
            <wp:docPr id="20" name="Picture 20" descr="A picture containing text, monitor,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onitor, black,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14:sizeRelH relativeFrom="page">
              <wp14:pctWidth>0</wp14:pctWidth>
            </wp14:sizeRelH>
            <wp14:sizeRelV relativeFrom="page">
              <wp14:pctHeight>0</wp14:pctHeight>
            </wp14:sizeRelV>
          </wp:anchor>
        </w:drawing>
      </w:r>
      <w:r w:rsidR="00E6654B">
        <w:rPr>
          <w:noProof/>
        </w:rPr>
        <mc:AlternateContent>
          <mc:Choice Requires="wps">
            <w:drawing>
              <wp:anchor distT="0" distB="0" distL="114300" distR="114300" simplePos="0" relativeHeight="251674112" behindDoc="0" locked="0" layoutInCell="1" allowOverlap="1" wp14:anchorId="745F9F3E" wp14:editId="60A0A4D8">
                <wp:simplePos x="0" y="0"/>
                <wp:positionH relativeFrom="column">
                  <wp:posOffset>-2540</wp:posOffset>
                </wp:positionH>
                <wp:positionV relativeFrom="paragraph">
                  <wp:posOffset>5154295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A9DEECC" w14:textId="52E9FE73" w:rsidR="00E6654B" w:rsidRPr="00C0088F" w:rsidRDefault="00E6654B" w:rsidP="00E6654B">
                            <w:pPr>
                              <w:pStyle w:val="Caption"/>
                            </w:pPr>
                            <w:r>
                              <w:t xml:space="preserve">Figure 5 - Screenshot of </w:t>
                            </w:r>
                            <w:proofErr w:type="spellStart"/>
                            <w:r>
                              <w:t>APIRequest</w:t>
                            </w:r>
                            <w:proofErr w:type="spellEnd"/>
                            <w:r>
                              <w:t xml:space="preserve"> (Left) and </w:t>
                            </w:r>
                            <w:proofErr w:type="spellStart"/>
                            <w:r>
                              <w:t>Startup</w:t>
                            </w:r>
                            <w:proofErr w:type="spellEnd"/>
                            <w:r>
                              <w:t xml:space="preserv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F9F3E" id="Text Box 19" o:spid="_x0000_s1028" type="#_x0000_t202" style="position:absolute;margin-left:-.2pt;margin-top:405.85pt;width:451.3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saLg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s7zqxo&#10;SKOd6gL7DB0jF/HTOp9T2tZRYujIT7mD35Mzwu4qbOKXADGKE9PnK7uxmiTn7OPNZDahkKTY7c0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" stroked="f">
                <v:textbox style="mso-fit-shape-to-text:t" inset="0,0,0,0">
                  <w:txbxContent>
                    <w:p w14:paraId="2A9DEECC" w14:textId="52E9FE73" w:rsidR="00E6654B" w:rsidRPr="00C0088F" w:rsidRDefault="00E6654B" w:rsidP="00E6654B">
                      <w:pPr>
                        <w:pStyle w:val="Caption"/>
                      </w:pPr>
                      <w:r>
                        <w:t xml:space="preserve">Figure 5 - Screenshot of </w:t>
                      </w:r>
                      <w:proofErr w:type="spellStart"/>
                      <w:r>
                        <w:t>APIRequest</w:t>
                      </w:r>
                      <w:proofErr w:type="spellEnd"/>
                      <w:r>
                        <w:t xml:space="preserve"> (Left) and </w:t>
                      </w:r>
                      <w:proofErr w:type="spellStart"/>
                      <w:r>
                        <w:t>Startup</w:t>
                      </w:r>
                      <w:proofErr w:type="spellEnd"/>
                      <w:r>
                        <w:t xml:space="preserve"> (Right)</w:t>
                      </w:r>
                    </w:p>
                  </w:txbxContent>
                </v:textbox>
                <w10:wrap type="topAndBottom"/>
              </v:shape>
            </w:pict>
          </mc:Fallback>
        </mc:AlternateContent>
      </w:r>
      <w:r w:rsidR="00E6654B" w:rsidRPr="00E6654B">
        <w:rPr>
          <w:noProof/>
        </w:rPr>
        <w:drawing>
          <wp:anchor distT="0" distB="0" distL="114300" distR="114300" simplePos="0" relativeHeight="251672064" behindDoc="0" locked="0" layoutInCell="1" allowOverlap="1" wp14:anchorId="34982BFC" wp14:editId="64DA6D37">
            <wp:simplePos x="0" y="0"/>
            <wp:positionH relativeFrom="margin">
              <wp:align>right</wp:align>
            </wp:positionH>
            <wp:positionV relativeFrom="paragraph">
              <wp:posOffset>2756819</wp:posOffset>
            </wp:positionV>
            <wp:extent cx="5731510" cy="2340610"/>
            <wp:effectExtent l="0" t="0" r="2540" b="2540"/>
            <wp:wrapTopAndBottom/>
            <wp:docPr id="18" name="Picture 18"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onitor, screenshot,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14:sizeRelH relativeFrom="page">
              <wp14:pctWidth>0</wp14:pctWidth>
            </wp14:sizeRelH>
            <wp14:sizeRelV relativeFrom="page">
              <wp14:pctHeight>0</wp14:pctHeight>
            </wp14:sizeRelV>
          </wp:anchor>
        </w:drawing>
      </w:r>
      <w:r w:rsidR="00E6654B">
        <w:rPr>
          <w:noProof/>
        </w:rPr>
        <mc:AlternateContent>
          <mc:Choice Requires="wps">
            <w:drawing>
              <wp:anchor distT="0" distB="0" distL="114300" distR="114300" simplePos="0" relativeHeight="251671040" behindDoc="0" locked="0" layoutInCell="1" allowOverlap="1" wp14:anchorId="1D3EA7DC" wp14:editId="4EC1FE81">
                <wp:simplePos x="0" y="0"/>
                <wp:positionH relativeFrom="column">
                  <wp:posOffset>-2540</wp:posOffset>
                </wp:positionH>
                <wp:positionV relativeFrom="paragraph">
                  <wp:posOffset>2397760</wp:posOffset>
                </wp:positionV>
                <wp:extent cx="573151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2CFE28" w14:textId="67D975CF" w:rsidR="00E6654B" w:rsidRPr="00D5193E" w:rsidRDefault="00E6654B" w:rsidP="00E6654B">
                            <w:pPr>
                              <w:pStyle w:val="Caption"/>
                            </w:pPr>
                            <w:r>
                              <w:t xml:space="preserve">Figure 4 - Screenshot of </w:t>
                            </w:r>
                            <w:proofErr w:type="spellStart"/>
                            <w:r>
                              <w:t>QuestionController</w:t>
                            </w:r>
                            <w:proofErr w:type="spellEnd"/>
                            <w:r>
                              <w:t xml:space="preserve"> (Left) and </w:t>
                            </w:r>
                            <w:proofErr w:type="spellStart"/>
                            <w:r>
                              <w:t>OptionController</w:t>
                            </w:r>
                            <w:proofErr w:type="spellEnd"/>
                            <w:r>
                              <w:t xml:space="preserv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EA7DC" id="Text Box 17" o:spid="_x0000_s1029" type="#_x0000_t202" style="position:absolute;margin-left:-.2pt;margin-top:188.8pt;width:451.3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FLLgIAAGY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" stroked="f">
                <v:textbox style="mso-fit-shape-to-text:t" inset="0,0,0,0">
                  <w:txbxContent>
                    <w:p w14:paraId="682CFE28" w14:textId="67D975CF" w:rsidR="00E6654B" w:rsidRPr="00D5193E" w:rsidRDefault="00E6654B" w:rsidP="00E6654B">
                      <w:pPr>
                        <w:pStyle w:val="Caption"/>
                      </w:pPr>
                      <w:r>
                        <w:t xml:space="preserve">Figure 4 - Screenshot of </w:t>
                      </w:r>
                      <w:proofErr w:type="spellStart"/>
                      <w:r>
                        <w:t>QuestionController</w:t>
                      </w:r>
                      <w:proofErr w:type="spellEnd"/>
                      <w:r>
                        <w:t xml:space="preserve"> (Left) and </w:t>
                      </w:r>
                      <w:proofErr w:type="spellStart"/>
                      <w:r>
                        <w:t>OptionController</w:t>
                      </w:r>
                      <w:proofErr w:type="spellEnd"/>
                      <w:r>
                        <w:t xml:space="preserve"> (Right)</w:t>
                      </w:r>
                    </w:p>
                  </w:txbxContent>
                </v:textbox>
                <w10:wrap type="topAndBottom"/>
              </v:shape>
            </w:pict>
          </mc:Fallback>
        </mc:AlternateContent>
      </w:r>
      <w:r w:rsidR="00E6654B" w:rsidRPr="00E6654B">
        <w:rPr>
          <w:noProof/>
        </w:rPr>
        <w:drawing>
          <wp:anchor distT="0" distB="0" distL="114300" distR="114300" simplePos="0" relativeHeight="251668992" behindDoc="0" locked="0" layoutInCell="1" allowOverlap="1" wp14:anchorId="3B7F25C9" wp14:editId="60BE6514">
            <wp:simplePos x="0" y="0"/>
            <wp:positionH relativeFrom="margin">
              <wp:align>right</wp:align>
            </wp:positionH>
            <wp:positionV relativeFrom="paragraph">
              <wp:posOffset>-407</wp:posOffset>
            </wp:positionV>
            <wp:extent cx="5731510" cy="2340610"/>
            <wp:effectExtent l="0" t="0" r="2540" b="2540"/>
            <wp:wrapTopAndBottom/>
            <wp:docPr id="14" name="Picture 14" descr="A picture containing text, monitor,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computer, in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14:sizeRelH relativeFrom="page">
              <wp14:pctWidth>0</wp14:pctWidth>
            </wp14:sizeRelH>
            <wp14:sizeRelV relativeFrom="page">
              <wp14:pctHeight>0</wp14:pctHeight>
            </wp14:sizeRelV>
          </wp:anchor>
        </w:drawing>
      </w:r>
    </w:p>
    <w:p w14:paraId="10978D1C" w14:textId="7ECDC382" w:rsidR="00A843A3" w:rsidRPr="00A843A3" w:rsidRDefault="009C7DD0" w:rsidP="00364BEB">
      <w:pPr>
        <w:pStyle w:val="Heading1"/>
      </w:pPr>
      <w:bookmarkStart w:id="8" w:name="_Toc12446784"/>
      <w:bookmarkStart w:id="9" w:name="_Toc12448214"/>
      <w:bookmarkStart w:id="10" w:name="_Toc86234675"/>
      <w:r>
        <w:lastRenderedPageBreak/>
        <w:t>Task 4 – Perform Test</w:t>
      </w:r>
      <w:bookmarkEnd w:id="10"/>
    </w:p>
    <w:tbl>
      <w:tblPr>
        <w:tblStyle w:val="TableGrid"/>
        <w:tblW w:w="0" w:type="auto"/>
        <w:tblLook w:val="04A0" w:firstRow="1" w:lastRow="0" w:firstColumn="1" w:lastColumn="0" w:noHBand="0" w:noVBand="1"/>
      </w:tblPr>
      <w:tblGrid>
        <w:gridCol w:w="3733"/>
        <w:gridCol w:w="2653"/>
        <w:gridCol w:w="2630"/>
      </w:tblGrid>
      <w:tr w:rsidR="009C7DD0" w14:paraId="62D1F3F4" w14:textId="77777777" w:rsidTr="0051328B">
        <w:tc>
          <w:tcPr>
            <w:tcW w:w="3040" w:type="dxa"/>
            <w:shd w:val="clear" w:color="auto" w:fill="FABF8F" w:themeFill="accent6" w:themeFillTint="99"/>
          </w:tcPr>
          <w:p w14:paraId="60307B1C" w14:textId="20177600" w:rsidR="009C7DD0" w:rsidRPr="00574B1E" w:rsidRDefault="00A843A3" w:rsidP="00204E8A">
            <w:pPr>
              <w:jc w:val="center"/>
              <w:rPr>
                <w:rFonts w:asciiTheme="majorHAnsi" w:eastAsiaTheme="majorEastAsia" w:hAnsiTheme="majorHAnsi" w:cstheme="majorBidi"/>
                <w:b/>
                <w:bCs/>
                <w:color w:val="365F91" w:themeColor="accent1" w:themeShade="BF"/>
                <w:sz w:val="28"/>
                <w:szCs w:val="28"/>
              </w:rPr>
            </w:pPr>
            <w:r>
              <w:rPr>
                <w:rStyle w:val="normaltextrun"/>
                <w:rFonts w:ascii="Cambria" w:hAnsi="Cambria"/>
                <w:b/>
                <w:bCs/>
                <w:color w:val="365F91"/>
                <w:sz w:val="28"/>
                <w:szCs w:val="28"/>
              </w:rPr>
              <w:t>Test Performed</w:t>
            </w:r>
            <w:r>
              <w:rPr>
                <w:rStyle w:val="eop"/>
                <w:rFonts w:ascii="Cambria" w:hAnsi="Cambria"/>
                <w:color w:val="365F91"/>
                <w:sz w:val="28"/>
                <w:szCs w:val="28"/>
              </w:rPr>
              <w:t> </w:t>
            </w:r>
          </w:p>
        </w:tc>
        <w:tc>
          <w:tcPr>
            <w:tcW w:w="2994" w:type="dxa"/>
            <w:shd w:val="clear" w:color="auto" w:fill="FABF8F" w:themeFill="accent6" w:themeFillTint="99"/>
          </w:tcPr>
          <w:p w14:paraId="3EEFC6DA" w14:textId="77777777" w:rsidR="009C7DD0" w:rsidRPr="00574B1E" w:rsidRDefault="009C7DD0" w:rsidP="00204E8A">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Expected Results</w:t>
            </w:r>
          </w:p>
        </w:tc>
        <w:tc>
          <w:tcPr>
            <w:tcW w:w="2982" w:type="dxa"/>
            <w:shd w:val="clear" w:color="auto" w:fill="FABF8F" w:themeFill="accent6" w:themeFillTint="99"/>
          </w:tcPr>
          <w:p w14:paraId="0FAC5F55" w14:textId="77777777" w:rsidR="009C7DD0" w:rsidRPr="00574B1E" w:rsidRDefault="009C7DD0" w:rsidP="00204E8A">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Actual Results</w:t>
            </w:r>
          </w:p>
        </w:tc>
      </w:tr>
      <w:tr w:rsidR="0051328B" w14:paraId="0FF5CB65" w14:textId="77777777" w:rsidTr="0051328B">
        <w:tc>
          <w:tcPr>
            <w:tcW w:w="3040" w:type="dxa"/>
          </w:tcPr>
          <w:p w14:paraId="79E97A9A" w14:textId="77777777" w:rsidR="0051328B" w:rsidRDefault="0051328B" w:rsidP="00204E8A">
            <w:r>
              <w:t>Login process:</w:t>
            </w:r>
          </w:p>
          <w:p w14:paraId="1A32E076" w14:textId="77777777" w:rsidR="0051328B" w:rsidRDefault="0051328B" w:rsidP="0051328B">
            <w:pPr>
              <w:pStyle w:val="ListParagraph"/>
              <w:numPr>
                <w:ilvl w:val="0"/>
                <w:numId w:val="18"/>
              </w:numPr>
            </w:pPr>
            <w:r>
              <w:t>Navigate to login page</w:t>
            </w:r>
          </w:p>
          <w:p w14:paraId="1B30F022" w14:textId="728E41FC" w:rsidR="0051328B" w:rsidRDefault="0051328B" w:rsidP="0051328B">
            <w:pPr>
              <w:pStyle w:val="ListParagraph"/>
              <w:numPr>
                <w:ilvl w:val="0"/>
                <w:numId w:val="18"/>
              </w:numPr>
            </w:pPr>
            <w:r>
              <w:t>Enter correct login details</w:t>
            </w:r>
          </w:p>
        </w:tc>
        <w:tc>
          <w:tcPr>
            <w:tcW w:w="2994" w:type="dxa"/>
          </w:tcPr>
          <w:p w14:paraId="3F791AA0" w14:textId="0A6945BF" w:rsidR="0051328B" w:rsidRDefault="0051328B" w:rsidP="00204E8A">
            <w:r>
              <w:t>User should be authenticated successfully and navigated to survey index page.</w:t>
            </w:r>
          </w:p>
        </w:tc>
        <w:tc>
          <w:tcPr>
            <w:tcW w:w="2982" w:type="dxa"/>
          </w:tcPr>
          <w:p w14:paraId="23FF3089" w14:textId="671FA952" w:rsidR="0051328B" w:rsidRDefault="001028E9" w:rsidP="00204E8A">
            <w:r>
              <w:t>User was able to be authenticated and logged into web application.</w:t>
            </w:r>
          </w:p>
        </w:tc>
      </w:tr>
      <w:tr w:rsidR="0051328B" w14:paraId="6A6E22A8" w14:textId="77777777" w:rsidTr="0051328B">
        <w:tc>
          <w:tcPr>
            <w:tcW w:w="3040" w:type="dxa"/>
          </w:tcPr>
          <w:p w14:paraId="62D0AB0C" w14:textId="77777777" w:rsidR="0051328B" w:rsidRDefault="0051328B" w:rsidP="00204E8A">
            <w:r>
              <w:t>Login error process:</w:t>
            </w:r>
          </w:p>
          <w:p w14:paraId="5CC79972" w14:textId="77777777" w:rsidR="0051328B" w:rsidRDefault="0051328B" w:rsidP="0051328B">
            <w:pPr>
              <w:pStyle w:val="ListParagraph"/>
              <w:numPr>
                <w:ilvl w:val="0"/>
                <w:numId w:val="18"/>
              </w:numPr>
            </w:pPr>
            <w:r>
              <w:t>Navigate to login page</w:t>
            </w:r>
          </w:p>
          <w:p w14:paraId="6DB010A2" w14:textId="1BEF3909" w:rsidR="0051328B" w:rsidRDefault="0051328B" w:rsidP="0051328B">
            <w:pPr>
              <w:pStyle w:val="ListParagraph"/>
              <w:numPr>
                <w:ilvl w:val="0"/>
                <w:numId w:val="18"/>
              </w:numPr>
            </w:pPr>
            <w:r>
              <w:t>Enter incorrect login details</w:t>
            </w:r>
          </w:p>
        </w:tc>
        <w:tc>
          <w:tcPr>
            <w:tcW w:w="2994" w:type="dxa"/>
          </w:tcPr>
          <w:p w14:paraId="167AF796" w14:textId="7B70F3EA" w:rsidR="0051328B" w:rsidRDefault="0051328B" w:rsidP="00204E8A">
            <w:r>
              <w:t>User should be provided with an incorrect login attempt message within the login page.</w:t>
            </w:r>
          </w:p>
        </w:tc>
        <w:tc>
          <w:tcPr>
            <w:tcW w:w="2982" w:type="dxa"/>
          </w:tcPr>
          <w:p w14:paraId="0678FC27" w14:textId="5A76A289" w:rsidR="0051328B" w:rsidRDefault="001028E9" w:rsidP="00204E8A">
            <w:r>
              <w:t>User provided with “Invalid Login Details” warning and repromoted to login.</w:t>
            </w:r>
          </w:p>
        </w:tc>
      </w:tr>
      <w:tr w:rsidR="0051328B" w14:paraId="6845C3CD" w14:textId="77777777" w:rsidTr="00585313">
        <w:tc>
          <w:tcPr>
            <w:tcW w:w="3040" w:type="dxa"/>
          </w:tcPr>
          <w:p w14:paraId="1D1D5DB6" w14:textId="77777777" w:rsidR="0051328B" w:rsidRDefault="0051328B" w:rsidP="00585313">
            <w:r>
              <w:t>Create process:</w:t>
            </w:r>
          </w:p>
          <w:p w14:paraId="3A96FC65" w14:textId="144640DB" w:rsidR="0051328B" w:rsidRDefault="0051328B" w:rsidP="00585313">
            <w:pPr>
              <w:pStyle w:val="ListParagraph"/>
              <w:numPr>
                <w:ilvl w:val="0"/>
                <w:numId w:val="18"/>
              </w:numPr>
            </w:pPr>
            <w:r>
              <w:t>Successfully Login</w:t>
            </w:r>
          </w:p>
          <w:p w14:paraId="6632D84A" w14:textId="6028E2B0" w:rsidR="001028E9" w:rsidRDefault="001028E9" w:rsidP="00585313">
            <w:pPr>
              <w:pStyle w:val="ListParagraph"/>
              <w:numPr>
                <w:ilvl w:val="0"/>
                <w:numId w:val="18"/>
              </w:numPr>
            </w:pPr>
            <w:r>
              <w:t>Navigate to Survey Index page</w:t>
            </w:r>
          </w:p>
          <w:p w14:paraId="0AA0D4F4" w14:textId="374A5B22" w:rsidR="0051328B" w:rsidRDefault="0051328B" w:rsidP="00585313">
            <w:pPr>
              <w:pStyle w:val="ListParagraph"/>
              <w:numPr>
                <w:ilvl w:val="0"/>
                <w:numId w:val="18"/>
              </w:numPr>
            </w:pPr>
            <w:r>
              <w:t>Create 1 new Survey</w:t>
            </w:r>
          </w:p>
          <w:p w14:paraId="57165334" w14:textId="77777777" w:rsidR="0051328B" w:rsidRDefault="0051328B" w:rsidP="00585313">
            <w:pPr>
              <w:pStyle w:val="ListParagraph"/>
              <w:numPr>
                <w:ilvl w:val="0"/>
                <w:numId w:val="18"/>
              </w:numPr>
            </w:pPr>
            <w:r>
              <w:t>Create 1 new Question within Survey</w:t>
            </w:r>
          </w:p>
          <w:p w14:paraId="0E82E56F" w14:textId="77777777" w:rsidR="0051328B" w:rsidRDefault="0051328B" w:rsidP="00585313">
            <w:pPr>
              <w:pStyle w:val="ListParagraph"/>
              <w:numPr>
                <w:ilvl w:val="0"/>
                <w:numId w:val="18"/>
              </w:numPr>
            </w:pPr>
            <w:r>
              <w:t>Create 1 new Option within Question</w:t>
            </w:r>
          </w:p>
        </w:tc>
        <w:tc>
          <w:tcPr>
            <w:tcW w:w="2994" w:type="dxa"/>
          </w:tcPr>
          <w:p w14:paraId="4EA88A3F" w14:textId="431D90B6" w:rsidR="0051328B" w:rsidRDefault="0051328B" w:rsidP="00585313">
            <w:r>
              <w:t>All items should be created without errors and be able to be displayed on survey details page. All should be accessible within the same login.</w:t>
            </w:r>
          </w:p>
        </w:tc>
        <w:tc>
          <w:tcPr>
            <w:tcW w:w="2982" w:type="dxa"/>
          </w:tcPr>
          <w:p w14:paraId="32CC7232" w14:textId="631A844C" w:rsidR="0051328B" w:rsidRDefault="00B72086" w:rsidP="00585313">
            <w:r>
              <w:t>User was able to create all items successfully. Each item is displayed correctly within the relevant pages along the process.</w:t>
            </w:r>
          </w:p>
        </w:tc>
      </w:tr>
      <w:tr w:rsidR="00B72086" w14:paraId="5E24FF5C" w14:textId="77777777" w:rsidTr="00585313">
        <w:tc>
          <w:tcPr>
            <w:tcW w:w="3040" w:type="dxa"/>
          </w:tcPr>
          <w:p w14:paraId="139ADD8F" w14:textId="77238ECA" w:rsidR="00B72086" w:rsidRDefault="00945A37" w:rsidP="00585313">
            <w:r>
              <w:t xml:space="preserve">View </w:t>
            </w:r>
            <w:r w:rsidR="00B72086">
              <w:t>Details process:</w:t>
            </w:r>
          </w:p>
          <w:p w14:paraId="37326BA0" w14:textId="77777777" w:rsidR="00B72086" w:rsidRDefault="00B72086" w:rsidP="00585313">
            <w:pPr>
              <w:pStyle w:val="ListParagraph"/>
              <w:numPr>
                <w:ilvl w:val="0"/>
                <w:numId w:val="18"/>
              </w:numPr>
            </w:pPr>
            <w:r>
              <w:t>Successfully Login</w:t>
            </w:r>
          </w:p>
          <w:p w14:paraId="2457A734" w14:textId="77777777" w:rsidR="00B72086" w:rsidRDefault="00B72086" w:rsidP="00585313">
            <w:pPr>
              <w:pStyle w:val="ListParagraph"/>
              <w:numPr>
                <w:ilvl w:val="0"/>
                <w:numId w:val="18"/>
              </w:numPr>
            </w:pPr>
            <w:r>
              <w:t>Access survey details page</w:t>
            </w:r>
          </w:p>
          <w:p w14:paraId="51B633B5" w14:textId="77777777" w:rsidR="00B72086" w:rsidRDefault="00B72086" w:rsidP="00585313">
            <w:pPr>
              <w:pStyle w:val="ListParagraph"/>
              <w:numPr>
                <w:ilvl w:val="0"/>
                <w:numId w:val="18"/>
              </w:numPr>
            </w:pPr>
            <w:r>
              <w:t>Access question details page</w:t>
            </w:r>
          </w:p>
          <w:p w14:paraId="55EA7AF9" w14:textId="77777777" w:rsidR="00B72086" w:rsidRDefault="00B72086" w:rsidP="00585313">
            <w:pPr>
              <w:pStyle w:val="ListParagraph"/>
              <w:numPr>
                <w:ilvl w:val="0"/>
                <w:numId w:val="18"/>
              </w:numPr>
            </w:pPr>
            <w:r>
              <w:t>Access option details page</w:t>
            </w:r>
          </w:p>
        </w:tc>
        <w:tc>
          <w:tcPr>
            <w:tcW w:w="2994" w:type="dxa"/>
          </w:tcPr>
          <w:p w14:paraId="1F7C8298" w14:textId="77777777" w:rsidR="00B72086" w:rsidRDefault="00B72086" w:rsidP="00585313">
            <w:r>
              <w:t xml:space="preserve">Each details page should provide the correct details for the accessed item. </w:t>
            </w:r>
          </w:p>
        </w:tc>
        <w:tc>
          <w:tcPr>
            <w:tcW w:w="2982" w:type="dxa"/>
          </w:tcPr>
          <w:p w14:paraId="06AAB66C" w14:textId="3B89308A" w:rsidR="00B72086" w:rsidRDefault="00B72086" w:rsidP="00585313">
            <w:r>
              <w:t xml:space="preserve">User was able to view the details page for the selected survey and option. The question details page, whilst built and functional, hasn’t been implemented from the survey details page </w:t>
            </w:r>
            <w:r w:rsidR="00364BEB">
              <w:t>yet</w:t>
            </w:r>
            <w:r>
              <w:t>. This will be discussed below.</w:t>
            </w:r>
          </w:p>
        </w:tc>
      </w:tr>
      <w:tr w:rsidR="009C7DD0" w14:paraId="1BF3C70A" w14:textId="77777777" w:rsidTr="0051328B">
        <w:tc>
          <w:tcPr>
            <w:tcW w:w="3040" w:type="dxa"/>
          </w:tcPr>
          <w:p w14:paraId="2A66F4EA" w14:textId="77777777" w:rsidR="009C7DD0" w:rsidRDefault="0051328B" w:rsidP="00204E8A">
            <w:r>
              <w:t>Edit process:</w:t>
            </w:r>
          </w:p>
          <w:p w14:paraId="20F5A7D7" w14:textId="77777777" w:rsidR="0051328B" w:rsidRDefault="0051328B" w:rsidP="0051328B">
            <w:pPr>
              <w:pStyle w:val="ListParagraph"/>
              <w:numPr>
                <w:ilvl w:val="0"/>
                <w:numId w:val="18"/>
              </w:numPr>
            </w:pPr>
            <w:r>
              <w:t>Successfully Login</w:t>
            </w:r>
          </w:p>
          <w:p w14:paraId="7E90E088" w14:textId="77777777" w:rsidR="0051328B" w:rsidRDefault="0051328B" w:rsidP="0051328B">
            <w:pPr>
              <w:pStyle w:val="ListParagraph"/>
              <w:numPr>
                <w:ilvl w:val="0"/>
                <w:numId w:val="18"/>
              </w:numPr>
            </w:pPr>
            <w:r>
              <w:t>Access survey details page</w:t>
            </w:r>
          </w:p>
          <w:p w14:paraId="529E46C6" w14:textId="77777777" w:rsidR="0051328B" w:rsidRDefault="0051328B" w:rsidP="0051328B">
            <w:pPr>
              <w:pStyle w:val="ListParagraph"/>
              <w:numPr>
                <w:ilvl w:val="0"/>
                <w:numId w:val="18"/>
              </w:numPr>
            </w:pPr>
            <w:r>
              <w:t>Edit 1 aspect of the survey details</w:t>
            </w:r>
          </w:p>
          <w:p w14:paraId="2F75AAD8" w14:textId="77777777" w:rsidR="0051328B" w:rsidRDefault="0051328B" w:rsidP="0051328B">
            <w:pPr>
              <w:pStyle w:val="ListParagraph"/>
              <w:numPr>
                <w:ilvl w:val="0"/>
                <w:numId w:val="18"/>
              </w:numPr>
            </w:pPr>
            <w:r>
              <w:t>Edit 1 aspect of a question within the survey</w:t>
            </w:r>
          </w:p>
          <w:p w14:paraId="4E7D2B80" w14:textId="0528E522" w:rsidR="0051328B" w:rsidRDefault="0051328B" w:rsidP="0051328B">
            <w:pPr>
              <w:pStyle w:val="ListParagraph"/>
              <w:numPr>
                <w:ilvl w:val="0"/>
                <w:numId w:val="18"/>
              </w:numPr>
            </w:pPr>
            <w:r>
              <w:t>Edit 1 aspect of a option within a question</w:t>
            </w:r>
          </w:p>
        </w:tc>
        <w:tc>
          <w:tcPr>
            <w:tcW w:w="2994" w:type="dxa"/>
          </w:tcPr>
          <w:p w14:paraId="32FABD5E" w14:textId="47A6F8DA" w:rsidR="009C7DD0" w:rsidRDefault="0051328B" w:rsidP="00204E8A">
            <w:r>
              <w:t>All edited details should retain their new value and be displayed correctly within their respective details view.</w:t>
            </w:r>
          </w:p>
        </w:tc>
        <w:tc>
          <w:tcPr>
            <w:tcW w:w="2982" w:type="dxa"/>
          </w:tcPr>
          <w:p w14:paraId="583FA041" w14:textId="1917F01B" w:rsidR="009C7DD0" w:rsidRDefault="00B72086" w:rsidP="00204E8A">
            <w:r>
              <w:t>User was able to edit the details of a survey, a question, and a</w:t>
            </w:r>
            <w:r w:rsidR="00364BEB">
              <w:t>n</w:t>
            </w:r>
            <w:r>
              <w:t xml:space="preserve"> option successfully.</w:t>
            </w:r>
          </w:p>
        </w:tc>
      </w:tr>
      <w:tr w:rsidR="009C7DD0" w14:paraId="6C4E9D18" w14:textId="77777777" w:rsidTr="0051328B">
        <w:tc>
          <w:tcPr>
            <w:tcW w:w="3040" w:type="dxa"/>
          </w:tcPr>
          <w:p w14:paraId="7896D23B" w14:textId="77777777" w:rsidR="009C7DD0" w:rsidRDefault="0051328B" w:rsidP="00204E8A">
            <w:r>
              <w:t>Delete process:</w:t>
            </w:r>
          </w:p>
          <w:p w14:paraId="608C3A9F" w14:textId="77777777" w:rsidR="0051328B" w:rsidRDefault="0051328B" w:rsidP="0051328B">
            <w:pPr>
              <w:pStyle w:val="ListParagraph"/>
              <w:numPr>
                <w:ilvl w:val="0"/>
                <w:numId w:val="18"/>
              </w:numPr>
            </w:pPr>
            <w:r>
              <w:t>Successfully Login</w:t>
            </w:r>
          </w:p>
          <w:p w14:paraId="68E1487F" w14:textId="77777777" w:rsidR="0051328B" w:rsidRDefault="0051328B" w:rsidP="0051328B">
            <w:pPr>
              <w:pStyle w:val="ListParagraph"/>
              <w:numPr>
                <w:ilvl w:val="0"/>
                <w:numId w:val="18"/>
              </w:numPr>
            </w:pPr>
            <w:r>
              <w:t>Access survey details page</w:t>
            </w:r>
          </w:p>
          <w:p w14:paraId="7F0E8A8E" w14:textId="77777777" w:rsidR="0051328B" w:rsidRDefault="0051328B" w:rsidP="0051328B">
            <w:pPr>
              <w:pStyle w:val="ListParagraph"/>
              <w:numPr>
                <w:ilvl w:val="0"/>
                <w:numId w:val="18"/>
              </w:numPr>
            </w:pPr>
            <w:r>
              <w:t>Delete 1 option from a question within the survey</w:t>
            </w:r>
          </w:p>
          <w:p w14:paraId="7E01899A" w14:textId="77777777" w:rsidR="0051328B" w:rsidRDefault="0051328B" w:rsidP="0051328B">
            <w:pPr>
              <w:pStyle w:val="ListParagraph"/>
              <w:numPr>
                <w:ilvl w:val="0"/>
                <w:numId w:val="18"/>
              </w:numPr>
            </w:pPr>
            <w:r>
              <w:t>Delete 1 question from within the survey</w:t>
            </w:r>
          </w:p>
          <w:p w14:paraId="722793E9" w14:textId="341EDA79" w:rsidR="0051328B" w:rsidRDefault="0051328B" w:rsidP="0051328B">
            <w:pPr>
              <w:pStyle w:val="ListParagraph"/>
              <w:numPr>
                <w:ilvl w:val="0"/>
                <w:numId w:val="18"/>
              </w:numPr>
            </w:pPr>
            <w:r>
              <w:t>Delete the survey</w:t>
            </w:r>
            <w:r w:rsidR="00B72086">
              <w:t xml:space="preserve"> (from index page)</w:t>
            </w:r>
          </w:p>
        </w:tc>
        <w:tc>
          <w:tcPr>
            <w:tcW w:w="2994" w:type="dxa"/>
          </w:tcPr>
          <w:p w14:paraId="73624435" w14:textId="072FD701" w:rsidR="009C7DD0" w:rsidRDefault="0051328B" w:rsidP="00204E8A">
            <w:r>
              <w:t>At each stage of deleting, when returning to the survey details page the deleted item should no longer be present. Once the survey is deleted it should no longer be present within the survey index page.</w:t>
            </w:r>
          </w:p>
        </w:tc>
        <w:tc>
          <w:tcPr>
            <w:tcW w:w="2982" w:type="dxa"/>
          </w:tcPr>
          <w:p w14:paraId="1BDF9B1E" w14:textId="757179B2" w:rsidR="009C7DD0" w:rsidRDefault="00B72086" w:rsidP="00204E8A">
            <w:r>
              <w:t>User was able to delete an option, a question, and a survey successfully.</w:t>
            </w:r>
          </w:p>
        </w:tc>
      </w:tr>
      <w:tr w:rsidR="009C7DD0" w14:paraId="19374300" w14:textId="77777777" w:rsidTr="0051328B">
        <w:tc>
          <w:tcPr>
            <w:tcW w:w="3040" w:type="dxa"/>
          </w:tcPr>
          <w:p w14:paraId="14249E94" w14:textId="77777777" w:rsidR="009C7DD0" w:rsidRDefault="008E7720" w:rsidP="00204E8A">
            <w:r>
              <w:t>Authorisation Testing:</w:t>
            </w:r>
          </w:p>
          <w:p w14:paraId="4C6B2D79" w14:textId="77777777" w:rsidR="008E7720" w:rsidRDefault="008E7720" w:rsidP="008E7720">
            <w:pPr>
              <w:pStyle w:val="ListParagraph"/>
              <w:numPr>
                <w:ilvl w:val="0"/>
                <w:numId w:val="18"/>
              </w:numPr>
            </w:pPr>
            <w:r>
              <w:t>Successfully Login</w:t>
            </w:r>
          </w:p>
          <w:p w14:paraId="32587DC5" w14:textId="3A767331" w:rsidR="008E7720" w:rsidRDefault="008E7720" w:rsidP="008E7720">
            <w:pPr>
              <w:pStyle w:val="ListParagraph"/>
              <w:numPr>
                <w:ilvl w:val="0"/>
                <w:numId w:val="18"/>
              </w:numPr>
            </w:pPr>
            <w:r>
              <w:t>Obtain from DB ID number of Survey that was created by a different user than the current one logged in</w:t>
            </w:r>
          </w:p>
          <w:p w14:paraId="3C18EE43" w14:textId="3A5A9669" w:rsidR="00B72086" w:rsidRDefault="008E7720" w:rsidP="00B72086">
            <w:pPr>
              <w:pStyle w:val="ListParagraph"/>
              <w:numPr>
                <w:ilvl w:val="0"/>
                <w:numId w:val="18"/>
              </w:numPr>
            </w:pPr>
            <w:r>
              <w:lastRenderedPageBreak/>
              <w:t>Navigate to the details page for that survey using the ID obtained</w:t>
            </w:r>
            <w:r w:rsidR="00B72086">
              <w:t xml:space="preserve"> (</w:t>
            </w:r>
            <w:proofErr w:type="spellStart"/>
            <w:r w:rsidR="00B72086">
              <w:t>localhost:xxxxx</w:t>
            </w:r>
            <w:proofErr w:type="spellEnd"/>
            <w:r w:rsidR="00B72086">
              <w:t>/Survey/Details/{id of different survey}</w:t>
            </w:r>
          </w:p>
        </w:tc>
        <w:tc>
          <w:tcPr>
            <w:tcW w:w="2994" w:type="dxa"/>
          </w:tcPr>
          <w:p w14:paraId="237963C6" w14:textId="466E5B0E" w:rsidR="009C7DD0" w:rsidRDefault="008E7720" w:rsidP="00204E8A">
            <w:r>
              <w:lastRenderedPageBreak/>
              <w:t>User shouldn’t be able to access foreign survey.</w:t>
            </w:r>
          </w:p>
        </w:tc>
        <w:tc>
          <w:tcPr>
            <w:tcW w:w="2982" w:type="dxa"/>
          </w:tcPr>
          <w:p w14:paraId="02F557D5" w14:textId="0F2ABF28" w:rsidR="009C7DD0" w:rsidRDefault="00B72086" w:rsidP="00204E8A">
            <w:r>
              <w:t xml:space="preserve">Error presented to user stating that the survey could not be found. Error handling not implemented however test successful as </w:t>
            </w:r>
            <w:r>
              <w:lastRenderedPageBreak/>
              <w:t>user was not able to access a foreign survey.</w:t>
            </w:r>
          </w:p>
        </w:tc>
      </w:tr>
      <w:tr w:rsidR="009C7DD0" w14:paraId="06AF06B0" w14:textId="77777777" w:rsidTr="0051328B">
        <w:tc>
          <w:tcPr>
            <w:tcW w:w="3040" w:type="dxa"/>
          </w:tcPr>
          <w:p w14:paraId="1FF63111" w14:textId="77777777" w:rsidR="009C7DD0" w:rsidRDefault="001B73E7" w:rsidP="00204E8A">
            <w:r>
              <w:lastRenderedPageBreak/>
              <w:t>Session State Testing:</w:t>
            </w:r>
          </w:p>
          <w:p w14:paraId="0C9B2600" w14:textId="77777777" w:rsidR="001B73E7" w:rsidRDefault="001A4005" w:rsidP="001B73E7">
            <w:pPr>
              <w:pStyle w:val="ListParagraph"/>
              <w:numPr>
                <w:ilvl w:val="0"/>
                <w:numId w:val="18"/>
              </w:numPr>
            </w:pPr>
            <w:r>
              <w:t>Successfully Login</w:t>
            </w:r>
          </w:p>
          <w:p w14:paraId="3D087371" w14:textId="77777777" w:rsidR="001A4005" w:rsidRDefault="001A4005" w:rsidP="001B73E7">
            <w:pPr>
              <w:pStyle w:val="ListParagraph"/>
              <w:numPr>
                <w:ilvl w:val="0"/>
                <w:numId w:val="18"/>
              </w:numPr>
            </w:pPr>
            <w:r>
              <w:t>Open a new browser and navigate to home page</w:t>
            </w:r>
          </w:p>
          <w:p w14:paraId="2AE518C7" w14:textId="77777777" w:rsidR="001A4005" w:rsidRDefault="001A4005" w:rsidP="001B73E7">
            <w:pPr>
              <w:pStyle w:val="ListParagraph"/>
              <w:numPr>
                <w:ilvl w:val="0"/>
                <w:numId w:val="18"/>
              </w:numPr>
            </w:pPr>
            <w:r>
              <w:t>Successfully Login with different login</w:t>
            </w:r>
          </w:p>
          <w:p w14:paraId="78120874" w14:textId="54704BB7" w:rsidR="001A4005" w:rsidRDefault="001A4005" w:rsidP="001B73E7">
            <w:pPr>
              <w:pStyle w:val="ListParagraph"/>
              <w:numPr>
                <w:ilvl w:val="0"/>
                <w:numId w:val="18"/>
              </w:numPr>
            </w:pPr>
            <w:r>
              <w:t>Navigate to survey index page in both browsers</w:t>
            </w:r>
          </w:p>
        </w:tc>
        <w:tc>
          <w:tcPr>
            <w:tcW w:w="2994" w:type="dxa"/>
          </w:tcPr>
          <w:p w14:paraId="66DB367C" w14:textId="4CADA9CE" w:rsidR="009C7DD0" w:rsidRDefault="001A4005" w:rsidP="00204E8A">
            <w:r>
              <w:t>Both users should be able to login and display differing content based on their login (i.e. the webpages should display different surveys that are relevant to the user logged in).</w:t>
            </w:r>
          </w:p>
        </w:tc>
        <w:tc>
          <w:tcPr>
            <w:tcW w:w="2982" w:type="dxa"/>
          </w:tcPr>
          <w:p w14:paraId="02C62611" w14:textId="4C45E1D1" w:rsidR="009C7DD0" w:rsidRDefault="007A52BE" w:rsidP="00204E8A">
            <w:r>
              <w:t>User was able to login with two separate logins in two separate browsers (Firefox and edge). Each browser only displayed content that was applicable to them.</w:t>
            </w:r>
          </w:p>
        </w:tc>
      </w:tr>
      <w:tr w:rsidR="009C7DD0" w14:paraId="7C5696ED" w14:textId="77777777" w:rsidTr="0051328B">
        <w:tc>
          <w:tcPr>
            <w:tcW w:w="3040" w:type="dxa"/>
          </w:tcPr>
          <w:p w14:paraId="1AAE0396" w14:textId="77777777" w:rsidR="009C7DD0" w:rsidRDefault="00BE53E6" w:rsidP="00204E8A">
            <w:r>
              <w:t>Logout process:</w:t>
            </w:r>
          </w:p>
          <w:p w14:paraId="0D64FF81" w14:textId="77777777" w:rsidR="00BE53E6" w:rsidRDefault="00BE53E6" w:rsidP="00BE53E6">
            <w:pPr>
              <w:pStyle w:val="ListParagraph"/>
              <w:numPr>
                <w:ilvl w:val="0"/>
                <w:numId w:val="18"/>
              </w:numPr>
            </w:pPr>
            <w:r>
              <w:t>Successfully Login</w:t>
            </w:r>
          </w:p>
          <w:p w14:paraId="4AF0AF52" w14:textId="77777777" w:rsidR="00BE53E6" w:rsidRDefault="00BE53E6" w:rsidP="00BE53E6">
            <w:pPr>
              <w:pStyle w:val="ListParagraph"/>
              <w:numPr>
                <w:ilvl w:val="0"/>
                <w:numId w:val="18"/>
              </w:numPr>
            </w:pPr>
            <w:r>
              <w:t>Press the Logout button in the nav bar</w:t>
            </w:r>
          </w:p>
          <w:p w14:paraId="3C5BEDC9" w14:textId="77777777" w:rsidR="00BE53E6" w:rsidRDefault="00BE53E6" w:rsidP="00BE53E6">
            <w:pPr>
              <w:pStyle w:val="ListParagraph"/>
              <w:numPr>
                <w:ilvl w:val="0"/>
                <w:numId w:val="18"/>
              </w:numPr>
            </w:pPr>
            <w:r>
              <w:t>Navigate to the home page</w:t>
            </w:r>
          </w:p>
          <w:p w14:paraId="03A03D60" w14:textId="24D722C7" w:rsidR="00BE53E6" w:rsidRDefault="00BE53E6" w:rsidP="00BE53E6">
            <w:pPr>
              <w:pStyle w:val="ListParagraph"/>
              <w:numPr>
                <w:ilvl w:val="0"/>
                <w:numId w:val="18"/>
              </w:numPr>
            </w:pPr>
            <w:r>
              <w:t>Navigate to survey index page</w:t>
            </w:r>
          </w:p>
        </w:tc>
        <w:tc>
          <w:tcPr>
            <w:tcW w:w="2994" w:type="dxa"/>
          </w:tcPr>
          <w:p w14:paraId="355F2F28" w14:textId="3B310BEC" w:rsidR="009C7DD0" w:rsidRDefault="00BE53E6" w:rsidP="00204E8A">
            <w:r>
              <w:t>The user should be able to logout without issues and upon attempting to return to the survey index page should be redirected back to logging in. The username in the nav bar shouldn’t be present either.</w:t>
            </w:r>
          </w:p>
        </w:tc>
        <w:tc>
          <w:tcPr>
            <w:tcW w:w="2982" w:type="dxa"/>
          </w:tcPr>
          <w:p w14:paraId="1FA0F152" w14:textId="07C3B732" w:rsidR="009C7DD0" w:rsidRDefault="007A52BE" w:rsidP="00204E8A">
            <w:r>
              <w:t xml:space="preserve">User was able to logout successfully and </w:t>
            </w:r>
            <w:r w:rsidR="00364BEB">
              <w:t>upon navigating to the survey index page whilst logged out they were redirected to the login page.</w:t>
            </w:r>
          </w:p>
        </w:tc>
      </w:tr>
      <w:tr w:rsidR="009C7DD0" w14:paraId="0D912378" w14:textId="77777777" w:rsidTr="0051328B">
        <w:tc>
          <w:tcPr>
            <w:tcW w:w="3040" w:type="dxa"/>
          </w:tcPr>
          <w:p w14:paraId="500AE5A2" w14:textId="77777777" w:rsidR="009C7DD0" w:rsidRDefault="00BE53E6" w:rsidP="00204E8A">
            <w:r>
              <w:t>API Dependency</w:t>
            </w:r>
            <w:r w:rsidR="009E4383">
              <w:t>:</w:t>
            </w:r>
          </w:p>
          <w:p w14:paraId="6ADAFCA8" w14:textId="29ED6A18" w:rsidR="009E4383" w:rsidRDefault="009E4383" w:rsidP="009E4383">
            <w:pPr>
              <w:pStyle w:val="ListParagraph"/>
              <w:numPr>
                <w:ilvl w:val="0"/>
                <w:numId w:val="18"/>
              </w:numPr>
            </w:pPr>
            <w:r>
              <w:t>Turn off API</w:t>
            </w:r>
          </w:p>
          <w:p w14:paraId="4462DE08" w14:textId="77777777" w:rsidR="009E4383" w:rsidRDefault="009E4383" w:rsidP="009E4383">
            <w:pPr>
              <w:pStyle w:val="ListParagraph"/>
              <w:numPr>
                <w:ilvl w:val="0"/>
                <w:numId w:val="18"/>
              </w:numPr>
            </w:pPr>
            <w:r>
              <w:t>Attempt login</w:t>
            </w:r>
          </w:p>
          <w:p w14:paraId="20E8EE85" w14:textId="3176C2B5" w:rsidR="009E4383" w:rsidRDefault="009E4383" w:rsidP="009E4383">
            <w:pPr>
              <w:pStyle w:val="ListParagraph"/>
              <w:numPr>
                <w:ilvl w:val="0"/>
                <w:numId w:val="18"/>
              </w:numPr>
            </w:pPr>
            <w:r>
              <w:t>Attempt accessing survey index page</w:t>
            </w:r>
          </w:p>
        </w:tc>
        <w:tc>
          <w:tcPr>
            <w:tcW w:w="2994" w:type="dxa"/>
          </w:tcPr>
          <w:p w14:paraId="231337DD" w14:textId="073C1998" w:rsidR="009C7DD0" w:rsidRDefault="009E4383" w:rsidP="00204E8A">
            <w:r>
              <w:t>User shouldn’t be able to access any content nor be authenticated.</w:t>
            </w:r>
          </w:p>
        </w:tc>
        <w:tc>
          <w:tcPr>
            <w:tcW w:w="2982" w:type="dxa"/>
          </w:tcPr>
          <w:p w14:paraId="3352E111" w14:textId="08F32FE9" w:rsidR="009C7DD0" w:rsidRDefault="00364BEB" w:rsidP="00204E8A">
            <w:r>
              <w:t>User was unable to be authenticated and therefore couldn’t attempt to access survey index page.</w:t>
            </w:r>
          </w:p>
        </w:tc>
      </w:tr>
    </w:tbl>
    <w:p w14:paraId="3B8E4D80" w14:textId="274034E8" w:rsidR="009C7DD0" w:rsidRDefault="009C7DD0" w:rsidP="009C7DD0">
      <w:pPr>
        <w:pStyle w:val="Header"/>
        <w:tabs>
          <w:tab w:val="clear" w:pos="4320"/>
          <w:tab w:val="clear" w:pos="8640"/>
        </w:tabs>
      </w:pPr>
    </w:p>
    <w:p w14:paraId="653A70A9" w14:textId="413602D0" w:rsidR="00364BEB" w:rsidRDefault="00364BEB" w:rsidP="009C7DD0">
      <w:pPr>
        <w:pStyle w:val="Header"/>
        <w:tabs>
          <w:tab w:val="clear" w:pos="4320"/>
          <w:tab w:val="clear" w:pos="8640"/>
        </w:tabs>
        <w:rPr>
          <w:rFonts w:asciiTheme="minorHAnsi" w:hAnsiTheme="minorHAnsi" w:cstheme="minorHAnsi"/>
          <w:sz w:val="22"/>
          <w:szCs w:val="22"/>
        </w:rPr>
      </w:pPr>
      <w:r w:rsidRPr="00364BEB">
        <w:rPr>
          <w:rFonts w:asciiTheme="minorHAnsi" w:hAnsiTheme="minorHAnsi" w:cstheme="minorHAnsi"/>
          <w:sz w:val="22"/>
          <w:szCs w:val="22"/>
        </w:rPr>
        <w:t>Overall</w:t>
      </w:r>
      <w:r>
        <w:rPr>
          <w:rFonts w:asciiTheme="minorHAnsi" w:hAnsiTheme="minorHAnsi" w:cstheme="minorHAnsi"/>
          <w:sz w:val="22"/>
          <w:szCs w:val="22"/>
        </w:rPr>
        <w:t xml:space="preserve"> the majority of tests were completed successfully and as intended. The </w:t>
      </w:r>
      <w:r w:rsidR="00945A37">
        <w:rPr>
          <w:rFonts w:asciiTheme="minorHAnsi" w:hAnsiTheme="minorHAnsi" w:cstheme="minorHAnsi"/>
          <w:sz w:val="22"/>
          <w:szCs w:val="22"/>
        </w:rPr>
        <w:t>Login and Login error process worked as intended and provided the user with feedback upon an unsuccessful login. The creation process worked as intended and the information was able to be accessed. The Edit process worked as intended and the modified data was able to be accessed at a later point. The Delete process worked as intended and the data was no longer able to be accessed after this.</w:t>
      </w:r>
    </w:p>
    <w:p w14:paraId="5016BCDA" w14:textId="10EC683F" w:rsidR="00945A37" w:rsidRDefault="00945A37" w:rsidP="009C7DD0">
      <w:pPr>
        <w:pStyle w:val="Header"/>
        <w:tabs>
          <w:tab w:val="clear" w:pos="4320"/>
          <w:tab w:val="clear" w:pos="8640"/>
        </w:tabs>
        <w:rPr>
          <w:rFonts w:asciiTheme="minorHAnsi" w:hAnsiTheme="minorHAnsi" w:cstheme="minorHAnsi"/>
          <w:sz w:val="22"/>
          <w:szCs w:val="22"/>
        </w:rPr>
      </w:pPr>
    </w:p>
    <w:p w14:paraId="5867E88A" w14:textId="0A6852A9" w:rsidR="00945A37" w:rsidRDefault="00945A37" w:rsidP="009C7DD0">
      <w:pPr>
        <w:pStyle w:val="Header"/>
        <w:tabs>
          <w:tab w:val="clear" w:pos="4320"/>
          <w:tab w:val="clear" w:pos="8640"/>
        </w:tabs>
        <w:rPr>
          <w:rFonts w:asciiTheme="minorHAnsi" w:hAnsiTheme="minorHAnsi" w:cstheme="minorHAnsi"/>
          <w:sz w:val="22"/>
          <w:szCs w:val="22"/>
        </w:rPr>
      </w:pPr>
      <w:r>
        <w:rPr>
          <w:rFonts w:asciiTheme="minorHAnsi" w:hAnsiTheme="minorHAnsi" w:cstheme="minorHAnsi"/>
          <w:sz w:val="22"/>
          <w:szCs w:val="22"/>
        </w:rPr>
        <w:t xml:space="preserve">The View Details process was a moderate success. The Survey and Options details views were able to be accessed and displayed the correct data in the intended format. The Question details view is able to be accessed by navigating directly to that page and does display the correct data in the intended format. Unfortunately the </w:t>
      </w:r>
      <w:proofErr w:type="spellStart"/>
      <w:r>
        <w:rPr>
          <w:rFonts w:asciiTheme="minorHAnsi" w:hAnsiTheme="minorHAnsi" w:cstheme="minorHAnsi"/>
          <w:sz w:val="22"/>
          <w:szCs w:val="22"/>
        </w:rPr>
        <w:t>Html.ActionLink</w:t>
      </w:r>
      <w:proofErr w:type="spellEnd"/>
      <w:r>
        <w:rPr>
          <w:rFonts w:asciiTheme="minorHAnsi" w:hAnsiTheme="minorHAnsi" w:cstheme="minorHAnsi"/>
          <w:sz w:val="22"/>
          <w:szCs w:val="22"/>
        </w:rPr>
        <w:t xml:space="preserve">() web link to the Question details view from the Survey details view is as of writing not implemented. In the future build this will be implemented. </w:t>
      </w:r>
    </w:p>
    <w:p w14:paraId="5F37DCEF" w14:textId="7881D71C" w:rsidR="00945A37" w:rsidRDefault="00945A37" w:rsidP="009C7DD0">
      <w:pPr>
        <w:pStyle w:val="Header"/>
        <w:tabs>
          <w:tab w:val="clear" w:pos="4320"/>
          <w:tab w:val="clear" w:pos="8640"/>
        </w:tabs>
        <w:rPr>
          <w:rFonts w:asciiTheme="minorHAnsi" w:hAnsiTheme="minorHAnsi" w:cstheme="minorHAnsi"/>
          <w:sz w:val="22"/>
          <w:szCs w:val="22"/>
        </w:rPr>
      </w:pPr>
    </w:p>
    <w:p w14:paraId="282643C9" w14:textId="403BADA9" w:rsidR="00945A37" w:rsidRDefault="00945A37" w:rsidP="009C7DD0">
      <w:pPr>
        <w:pStyle w:val="Header"/>
        <w:tabs>
          <w:tab w:val="clear" w:pos="4320"/>
          <w:tab w:val="clear" w:pos="8640"/>
        </w:tabs>
        <w:rPr>
          <w:rFonts w:asciiTheme="minorHAnsi" w:hAnsiTheme="minorHAnsi" w:cstheme="minorHAnsi"/>
          <w:sz w:val="22"/>
          <w:szCs w:val="22"/>
        </w:rPr>
      </w:pPr>
      <w:r>
        <w:rPr>
          <w:rFonts w:asciiTheme="minorHAnsi" w:hAnsiTheme="minorHAnsi" w:cstheme="minorHAnsi"/>
          <w:sz w:val="22"/>
          <w:szCs w:val="22"/>
        </w:rPr>
        <w:t xml:space="preserve">The Authorisation test was a moderate success. The user was unable to access another users surveys. This </w:t>
      </w:r>
      <w:r w:rsidR="00004F12">
        <w:rPr>
          <w:rFonts w:asciiTheme="minorHAnsi" w:hAnsiTheme="minorHAnsi" w:cstheme="minorHAnsi"/>
          <w:sz w:val="22"/>
          <w:szCs w:val="22"/>
        </w:rPr>
        <w:t>is by design as a check is made within the API to verify that the requesting user has a survey that matches the given ID. However the error presented is not handled by the front end and should be. This will be implemented in a future build.</w:t>
      </w:r>
    </w:p>
    <w:p w14:paraId="4C81FA3F" w14:textId="47F6EEA5" w:rsidR="00004F12" w:rsidRDefault="00004F12" w:rsidP="009C7DD0">
      <w:pPr>
        <w:pStyle w:val="Header"/>
        <w:tabs>
          <w:tab w:val="clear" w:pos="4320"/>
          <w:tab w:val="clear" w:pos="8640"/>
        </w:tabs>
        <w:rPr>
          <w:rFonts w:asciiTheme="minorHAnsi" w:hAnsiTheme="minorHAnsi" w:cstheme="minorHAnsi"/>
          <w:sz w:val="22"/>
          <w:szCs w:val="22"/>
        </w:rPr>
      </w:pPr>
    </w:p>
    <w:p w14:paraId="672DF985" w14:textId="7706A6EE" w:rsidR="00004F12" w:rsidRDefault="00004F12" w:rsidP="009C7DD0">
      <w:pPr>
        <w:pStyle w:val="Header"/>
        <w:tabs>
          <w:tab w:val="clear" w:pos="4320"/>
          <w:tab w:val="clear" w:pos="8640"/>
        </w:tabs>
        <w:rPr>
          <w:rFonts w:asciiTheme="minorHAnsi" w:hAnsiTheme="minorHAnsi" w:cstheme="minorHAnsi"/>
          <w:sz w:val="22"/>
          <w:szCs w:val="22"/>
        </w:rPr>
      </w:pPr>
      <w:r>
        <w:rPr>
          <w:rFonts w:asciiTheme="minorHAnsi" w:hAnsiTheme="minorHAnsi" w:cstheme="minorHAnsi"/>
          <w:sz w:val="22"/>
          <w:szCs w:val="22"/>
        </w:rPr>
        <w:t>Session State testing was successful as the user was able to log into two separate accounts in two browsers and each presented the user with a view customised to the logged in account.</w:t>
      </w:r>
    </w:p>
    <w:p w14:paraId="7117B1A1" w14:textId="731EC0EA" w:rsidR="00004F12" w:rsidRDefault="00004F12" w:rsidP="009C7DD0">
      <w:pPr>
        <w:pStyle w:val="Header"/>
        <w:tabs>
          <w:tab w:val="clear" w:pos="4320"/>
          <w:tab w:val="clear" w:pos="8640"/>
        </w:tabs>
        <w:rPr>
          <w:rFonts w:asciiTheme="minorHAnsi" w:hAnsiTheme="minorHAnsi" w:cstheme="minorHAnsi"/>
          <w:sz w:val="22"/>
          <w:szCs w:val="22"/>
        </w:rPr>
      </w:pPr>
    </w:p>
    <w:p w14:paraId="7DDBB868" w14:textId="3C2F6FD6" w:rsidR="00004F12" w:rsidRPr="00364BEB" w:rsidRDefault="00004F12" w:rsidP="009C7DD0">
      <w:pPr>
        <w:pStyle w:val="Header"/>
        <w:tabs>
          <w:tab w:val="clear" w:pos="4320"/>
          <w:tab w:val="clear" w:pos="8640"/>
        </w:tabs>
        <w:rPr>
          <w:rFonts w:asciiTheme="minorHAnsi" w:hAnsiTheme="minorHAnsi" w:cstheme="minorHAnsi"/>
          <w:sz w:val="22"/>
          <w:szCs w:val="22"/>
        </w:rPr>
      </w:pPr>
      <w:r>
        <w:rPr>
          <w:rFonts w:asciiTheme="minorHAnsi" w:hAnsiTheme="minorHAnsi" w:cstheme="minorHAnsi"/>
          <w:sz w:val="22"/>
          <w:szCs w:val="22"/>
        </w:rPr>
        <w:t>Logout process worked as intended and the user was redirect to login successfully when required. API Dependency was established. This test highlights the web applications reliance on the API. This cannot be mitigated by design, but was included to highlight the need for redundancy and fallbacks to be implemented in production.</w:t>
      </w:r>
    </w:p>
    <w:p w14:paraId="56C291E5" w14:textId="07642085" w:rsidR="009C7DD0" w:rsidRPr="00004F12" w:rsidRDefault="009C7DD0" w:rsidP="009C7DD0">
      <w:pPr>
        <w:pStyle w:val="Heading1"/>
      </w:pPr>
      <w:bookmarkStart w:id="11" w:name="_Toc12448217"/>
      <w:bookmarkStart w:id="12" w:name="_Toc86234676"/>
      <w:bookmarkEnd w:id="8"/>
      <w:bookmarkEnd w:id="9"/>
      <w:r w:rsidRPr="00004F12">
        <w:lastRenderedPageBreak/>
        <w:t>Task 5 – Sign-off Sheet</w:t>
      </w:r>
      <w:bookmarkEnd w:id="11"/>
      <w:bookmarkEnd w:id="12"/>
    </w:p>
    <w:tbl>
      <w:tblPr>
        <w:tblStyle w:val="TableGrid"/>
        <w:tblW w:w="9039" w:type="dxa"/>
        <w:tblLook w:val="04A0" w:firstRow="1" w:lastRow="0" w:firstColumn="1" w:lastColumn="0" w:noHBand="0" w:noVBand="1"/>
      </w:tblPr>
      <w:tblGrid>
        <w:gridCol w:w="2802"/>
        <w:gridCol w:w="708"/>
        <w:gridCol w:w="3261"/>
        <w:gridCol w:w="2268"/>
      </w:tblGrid>
      <w:tr w:rsidR="009C7DD0" w:rsidRPr="00004F12" w14:paraId="0556A5C2" w14:textId="77777777" w:rsidTr="00204E8A">
        <w:tc>
          <w:tcPr>
            <w:tcW w:w="2802" w:type="dxa"/>
            <w:shd w:val="clear" w:color="auto" w:fill="FABF8F" w:themeFill="accent6" w:themeFillTint="99"/>
          </w:tcPr>
          <w:p w14:paraId="0163DE7A" w14:textId="77777777" w:rsidR="009C7DD0" w:rsidRPr="00004F12" w:rsidRDefault="009C7DD0" w:rsidP="00204E8A">
            <w:pPr>
              <w:rPr>
                <w:rFonts w:asciiTheme="majorHAnsi" w:eastAsiaTheme="majorEastAsia" w:hAnsiTheme="majorHAnsi" w:cstheme="majorBidi"/>
                <w:b/>
                <w:bCs/>
                <w:color w:val="365F91" w:themeColor="accent1" w:themeShade="BF"/>
              </w:rPr>
            </w:pPr>
            <w:r w:rsidRPr="00004F12">
              <w:rPr>
                <w:rFonts w:asciiTheme="majorHAnsi" w:eastAsiaTheme="majorEastAsia" w:hAnsiTheme="majorHAnsi" w:cstheme="majorBidi"/>
                <w:b/>
                <w:bCs/>
                <w:color w:val="365F91" w:themeColor="accent1" w:themeShade="BF"/>
              </w:rPr>
              <w:t>Project Name:</w:t>
            </w:r>
          </w:p>
        </w:tc>
        <w:tc>
          <w:tcPr>
            <w:tcW w:w="6237" w:type="dxa"/>
            <w:gridSpan w:val="3"/>
          </w:tcPr>
          <w:p w14:paraId="6F5AB174" w14:textId="0FDE0313" w:rsidR="009C7DD0" w:rsidRPr="00004F12" w:rsidRDefault="00004F12" w:rsidP="00204E8A">
            <w:r w:rsidRPr="00004F12">
              <w:t>Fantastic Feedback Web Application and Web Service</w:t>
            </w:r>
          </w:p>
        </w:tc>
      </w:tr>
      <w:tr w:rsidR="009C7DD0" w:rsidRPr="00004F12" w14:paraId="6DDD6B6A" w14:textId="77777777" w:rsidTr="00204E8A">
        <w:tc>
          <w:tcPr>
            <w:tcW w:w="2802" w:type="dxa"/>
            <w:shd w:val="clear" w:color="auto" w:fill="FABF8F" w:themeFill="accent6" w:themeFillTint="99"/>
          </w:tcPr>
          <w:p w14:paraId="6821B0CE" w14:textId="77777777" w:rsidR="009C7DD0" w:rsidRPr="00004F12" w:rsidRDefault="009C7DD0" w:rsidP="00204E8A">
            <w:pPr>
              <w:rPr>
                <w:rFonts w:asciiTheme="majorHAnsi" w:eastAsiaTheme="majorEastAsia" w:hAnsiTheme="majorHAnsi" w:cstheme="majorBidi"/>
                <w:b/>
                <w:bCs/>
                <w:color w:val="365F91" w:themeColor="accent1" w:themeShade="BF"/>
              </w:rPr>
            </w:pPr>
            <w:r w:rsidRPr="00004F12">
              <w:rPr>
                <w:rFonts w:asciiTheme="majorHAnsi" w:eastAsiaTheme="majorEastAsia" w:hAnsiTheme="majorHAnsi" w:cstheme="majorBidi"/>
                <w:b/>
                <w:bCs/>
                <w:color w:val="365F91" w:themeColor="accent1" w:themeShade="BF"/>
              </w:rPr>
              <w:t>Project Manager:</w:t>
            </w:r>
          </w:p>
        </w:tc>
        <w:tc>
          <w:tcPr>
            <w:tcW w:w="6237" w:type="dxa"/>
            <w:gridSpan w:val="3"/>
          </w:tcPr>
          <w:p w14:paraId="6F88CAEA" w14:textId="64E70FE0" w:rsidR="009C7DD0" w:rsidRPr="00004F12" w:rsidRDefault="00A843A3" w:rsidP="00204E8A">
            <w:r w:rsidRPr="00004F12">
              <w:t>Shaun O’Sullivan</w:t>
            </w:r>
          </w:p>
        </w:tc>
      </w:tr>
      <w:tr w:rsidR="009C7DD0" w:rsidRPr="00004F12" w14:paraId="124D6055" w14:textId="77777777" w:rsidTr="00204E8A">
        <w:tc>
          <w:tcPr>
            <w:tcW w:w="2802" w:type="dxa"/>
            <w:shd w:val="clear" w:color="auto" w:fill="FABF8F" w:themeFill="accent6" w:themeFillTint="99"/>
          </w:tcPr>
          <w:p w14:paraId="626EBDD0" w14:textId="77777777" w:rsidR="009C7DD0" w:rsidRPr="00004F12" w:rsidRDefault="009C7DD0" w:rsidP="00204E8A">
            <w:pPr>
              <w:rPr>
                <w:rFonts w:asciiTheme="majorHAnsi" w:eastAsiaTheme="majorEastAsia" w:hAnsiTheme="majorHAnsi" w:cstheme="majorBidi"/>
                <w:b/>
                <w:bCs/>
                <w:color w:val="365F91" w:themeColor="accent1" w:themeShade="BF"/>
              </w:rPr>
            </w:pPr>
            <w:r w:rsidRPr="00004F12">
              <w:rPr>
                <w:rFonts w:asciiTheme="majorHAnsi" w:eastAsiaTheme="majorEastAsia" w:hAnsiTheme="majorHAnsi" w:cstheme="majorBidi"/>
                <w:b/>
                <w:bCs/>
                <w:color w:val="365F91" w:themeColor="accent1" w:themeShade="BF"/>
              </w:rPr>
              <w:t>Start Date:</w:t>
            </w:r>
          </w:p>
        </w:tc>
        <w:tc>
          <w:tcPr>
            <w:tcW w:w="6237" w:type="dxa"/>
            <w:gridSpan w:val="3"/>
          </w:tcPr>
          <w:p w14:paraId="4D74BB97" w14:textId="3CE4FD3C" w:rsidR="009C7DD0" w:rsidRPr="00004F12" w:rsidRDefault="00004F12" w:rsidP="00204E8A">
            <w:r w:rsidRPr="00004F12">
              <w:t>30/08/2021</w:t>
            </w:r>
          </w:p>
        </w:tc>
      </w:tr>
      <w:tr w:rsidR="009C7DD0" w:rsidRPr="00004F12" w14:paraId="05B632BC" w14:textId="77777777" w:rsidTr="00204E8A">
        <w:tc>
          <w:tcPr>
            <w:tcW w:w="2802" w:type="dxa"/>
            <w:shd w:val="clear" w:color="auto" w:fill="FABF8F" w:themeFill="accent6" w:themeFillTint="99"/>
          </w:tcPr>
          <w:p w14:paraId="3D755381" w14:textId="77777777" w:rsidR="009C7DD0" w:rsidRPr="00004F12" w:rsidRDefault="009C7DD0" w:rsidP="00204E8A">
            <w:pPr>
              <w:rPr>
                <w:rFonts w:asciiTheme="majorHAnsi" w:eastAsiaTheme="majorEastAsia" w:hAnsiTheme="majorHAnsi" w:cstheme="majorBidi"/>
                <w:b/>
                <w:bCs/>
                <w:color w:val="365F91" w:themeColor="accent1" w:themeShade="BF"/>
              </w:rPr>
            </w:pPr>
            <w:r w:rsidRPr="00004F12">
              <w:rPr>
                <w:rFonts w:asciiTheme="majorHAnsi" w:eastAsiaTheme="majorEastAsia" w:hAnsiTheme="majorHAnsi" w:cstheme="majorBidi"/>
                <w:b/>
                <w:bCs/>
                <w:color w:val="365F91" w:themeColor="accent1" w:themeShade="BF"/>
              </w:rPr>
              <w:t>Completion Date:</w:t>
            </w:r>
          </w:p>
        </w:tc>
        <w:tc>
          <w:tcPr>
            <w:tcW w:w="6237" w:type="dxa"/>
            <w:gridSpan w:val="3"/>
          </w:tcPr>
          <w:p w14:paraId="59113F4C" w14:textId="1C5C5236" w:rsidR="009C7DD0" w:rsidRPr="00004F12" w:rsidRDefault="00004F12" w:rsidP="00204E8A">
            <w:r w:rsidRPr="00004F12">
              <w:t>29/10/2021</w:t>
            </w:r>
          </w:p>
        </w:tc>
      </w:tr>
      <w:tr w:rsidR="009C7DD0" w:rsidRPr="00004F12" w14:paraId="57B2DB7D" w14:textId="77777777" w:rsidTr="00204E8A">
        <w:tc>
          <w:tcPr>
            <w:tcW w:w="9039" w:type="dxa"/>
            <w:gridSpan w:val="4"/>
            <w:shd w:val="clear" w:color="auto" w:fill="FABF8F" w:themeFill="accent6" w:themeFillTint="99"/>
          </w:tcPr>
          <w:p w14:paraId="39C50DE5" w14:textId="77777777" w:rsidR="009C7DD0" w:rsidRPr="00004F12" w:rsidRDefault="009C7DD0" w:rsidP="00204E8A">
            <w:pPr>
              <w:rPr>
                <w:rFonts w:asciiTheme="majorHAnsi" w:eastAsiaTheme="majorEastAsia" w:hAnsiTheme="majorHAnsi" w:cstheme="majorBidi"/>
                <w:b/>
                <w:bCs/>
                <w:color w:val="365F91" w:themeColor="accent1" w:themeShade="BF"/>
              </w:rPr>
            </w:pPr>
            <w:r w:rsidRPr="00004F12">
              <w:rPr>
                <w:rFonts w:asciiTheme="majorHAnsi" w:eastAsiaTheme="majorEastAsia" w:hAnsiTheme="majorHAnsi" w:cstheme="majorBidi"/>
                <w:b/>
                <w:bCs/>
                <w:color w:val="365F91" w:themeColor="accent1" w:themeShade="BF"/>
              </w:rPr>
              <w:t>Project Deliverables:</w:t>
            </w:r>
          </w:p>
        </w:tc>
      </w:tr>
      <w:tr w:rsidR="009C7DD0" w:rsidRPr="00004F12" w14:paraId="7240579E" w14:textId="77777777" w:rsidTr="00204E8A">
        <w:tc>
          <w:tcPr>
            <w:tcW w:w="9039" w:type="dxa"/>
            <w:gridSpan w:val="4"/>
            <w:shd w:val="clear" w:color="auto" w:fill="FFFFFF" w:themeFill="background1"/>
          </w:tcPr>
          <w:p w14:paraId="039B2753" w14:textId="1445D3D4" w:rsidR="009C7DD0" w:rsidRPr="00004F12" w:rsidRDefault="00004F12" w:rsidP="00204E8A">
            <w:r w:rsidRPr="00004F12">
              <w:t xml:space="preserve">Web Application - </w:t>
            </w:r>
            <w:proofErr w:type="spellStart"/>
            <w:r w:rsidRPr="00004F12">
              <w:t>FFFrontEnd</w:t>
            </w:r>
            <w:proofErr w:type="spellEnd"/>
            <w:r w:rsidRPr="00004F12">
              <w:t xml:space="preserve"> Solution and Build</w:t>
            </w:r>
          </w:p>
        </w:tc>
      </w:tr>
      <w:tr w:rsidR="009C7DD0" w:rsidRPr="00004F12" w14:paraId="047FC951" w14:textId="77777777" w:rsidTr="00204E8A">
        <w:tc>
          <w:tcPr>
            <w:tcW w:w="9039" w:type="dxa"/>
            <w:gridSpan w:val="4"/>
            <w:shd w:val="clear" w:color="auto" w:fill="FFFFFF" w:themeFill="background1"/>
          </w:tcPr>
          <w:p w14:paraId="296E38A5" w14:textId="1C8B256E" w:rsidR="009C7DD0" w:rsidRPr="00004F12" w:rsidRDefault="00004F12" w:rsidP="00204E8A">
            <w:r w:rsidRPr="00004F12">
              <w:t>Web Service – API-</w:t>
            </w:r>
            <w:proofErr w:type="spellStart"/>
            <w:r w:rsidRPr="00004F12">
              <w:t>FantasticFeedback</w:t>
            </w:r>
            <w:proofErr w:type="spellEnd"/>
            <w:r w:rsidRPr="00004F12">
              <w:t xml:space="preserve"> Solution and Build</w:t>
            </w:r>
          </w:p>
        </w:tc>
      </w:tr>
      <w:tr w:rsidR="009C7DD0" w:rsidRPr="00004F12" w14:paraId="7B090F32" w14:textId="77777777" w:rsidTr="00204E8A">
        <w:tc>
          <w:tcPr>
            <w:tcW w:w="9039" w:type="dxa"/>
            <w:gridSpan w:val="4"/>
            <w:shd w:val="clear" w:color="auto" w:fill="FFFFFF" w:themeFill="background1"/>
          </w:tcPr>
          <w:p w14:paraId="355AE4D2" w14:textId="7AD7E953" w:rsidR="009C7DD0" w:rsidRPr="00004F12" w:rsidRDefault="00004F12" w:rsidP="00204E8A">
            <w:r w:rsidRPr="00004F12">
              <w:t>Technical Report</w:t>
            </w:r>
          </w:p>
        </w:tc>
      </w:tr>
      <w:tr w:rsidR="009C7DD0" w:rsidRPr="00004F12" w14:paraId="789E473D" w14:textId="77777777" w:rsidTr="00204E8A">
        <w:tc>
          <w:tcPr>
            <w:tcW w:w="9039" w:type="dxa"/>
            <w:gridSpan w:val="4"/>
            <w:shd w:val="clear" w:color="auto" w:fill="FFFFFF" w:themeFill="background1"/>
          </w:tcPr>
          <w:p w14:paraId="2598F93C" w14:textId="77777777" w:rsidR="009C7DD0" w:rsidRPr="00004F12" w:rsidRDefault="009C7DD0" w:rsidP="00204E8A"/>
        </w:tc>
      </w:tr>
      <w:tr w:rsidR="009C7DD0" w:rsidRPr="00004F12" w14:paraId="418247E0" w14:textId="77777777" w:rsidTr="00204E8A">
        <w:tc>
          <w:tcPr>
            <w:tcW w:w="9039" w:type="dxa"/>
            <w:gridSpan w:val="4"/>
            <w:shd w:val="clear" w:color="auto" w:fill="FFFFFF" w:themeFill="background1"/>
          </w:tcPr>
          <w:p w14:paraId="6B1FE432" w14:textId="77777777" w:rsidR="009C7DD0" w:rsidRPr="00004F12" w:rsidRDefault="009C7DD0" w:rsidP="00204E8A"/>
        </w:tc>
      </w:tr>
      <w:tr w:rsidR="009C7DD0" w:rsidRPr="00004F12" w14:paraId="779995DA" w14:textId="77777777" w:rsidTr="00204E8A">
        <w:tc>
          <w:tcPr>
            <w:tcW w:w="9039" w:type="dxa"/>
            <w:gridSpan w:val="4"/>
            <w:shd w:val="clear" w:color="auto" w:fill="FFFFFF" w:themeFill="background1"/>
          </w:tcPr>
          <w:p w14:paraId="3E0C4400" w14:textId="77777777" w:rsidR="009C7DD0" w:rsidRPr="00004F12" w:rsidRDefault="009C7DD0" w:rsidP="00204E8A"/>
        </w:tc>
      </w:tr>
      <w:tr w:rsidR="009C7DD0" w:rsidRPr="00004F12" w14:paraId="38F3E80F" w14:textId="77777777" w:rsidTr="00204E8A">
        <w:tc>
          <w:tcPr>
            <w:tcW w:w="9039" w:type="dxa"/>
            <w:gridSpan w:val="4"/>
            <w:shd w:val="clear" w:color="auto" w:fill="FFFFFF" w:themeFill="background1"/>
          </w:tcPr>
          <w:p w14:paraId="5A16D4F0" w14:textId="77777777" w:rsidR="009C7DD0" w:rsidRPr="00004F12" w:rsidRDefault="009C7DD0" w:rsidP="00204E8A"/>
        </w:tc>
      </w:tr>
      <w:tr w:rsidR="009C7DD0" w:rsidRPr="00004F12" w14:paraId="0EA30A9A" w14:textId="77777777" w:rsidTr="00204E8A">
        <w:tc>
          <w:tcPr>
            <w:tcW w:w="9039" w:type="dxa"/>
            <w:gridSpan w:val="4"/>
            <w:shd w:val="clear" w:color="auto" w:fill="FFFFFF" w:themeFill="background1"/>
          </w:tcPr>
          <w:p w14:paraId="001A5E5F" w14:textId="77777777" w:rsidR="009C7DD0" w:rsidRPr="00004F12" w:rsidRDefault="009C7DD0" w:rsidP="00204E8A"/>
        </w:tc>
      </w:tr>
      <w:tr w:rsidR="009C7DD0" w:rsidRPr="00004F12" w14:paraId="1A10C882" w14:textId="77777777" w:rsidTr="00204E8A">
        <w:tc>
          <w:tcPr>
            <w:tcW w:w="9039" w:type="dxa"/>
            <w:gridSpan w:val="4"/>
            <w:shd w:val="clear" w:color="auto" w:fill="FFFFFF" w:themeFill="background1"/>
          </w:tcPr>
          <w:p w14:paraId="1FDA703E" w14:textId="77777777" w:rsidR="009C7DD0" w:rsidRPr="00004F12" w:rsidRDefault="009C7DD0" w:rsidP="00204E8A"/>
        </w:tc>
      </w:tr>
      <w:tr w:rsidR="009C7DD0" w:rsidRPr="00004F12" w14:paraId="5130B5AA" w14:textId="77777777" w:rsidTr="00204E8A">
        <w:tc>
          <w:tcPr>
            <w:tcW w:w="9039" w:type="dxa"/>
            <w:gridSpan w:val="4"/>
            <w:shd w:val="clear" w:color="auto" w:fill="FFFFFF" w:themeFill="background1"/>
          </w:tcPr>
          <w:p w14:paraId="10E8E1F2" w14:textId="77777777" w:rsidR="009C7DD0" w:rsidRPr="00004F12" w:rsidRDefault="009C7DD0" w:rsidP="00204E8A"/>
        </w:tc>
      </w:tr>
      <w:tr w:rsidR="009C7DD0" w:rsidRPr="00004F12" w14:paraId="67890B87" w14:textId="77777777" w:rsidTr="00204E8A">
        <w:tc>
          <w:tcPr>
            <w:tcW w:w="9039" w:type="dxa"/>
            <w:gridSpan w:val="4"/>
            <w:shd w:val="clear" w:color="auto" w:fill="FFFFFF" w:themeFill="background1"/>
          </w:tcPr>
          <w:p w14:paraId="54B60FCD" w14:textId="77777777" w:rsidR="009C7DD0" w:rsidRPr="00004F12" w:rsidRDefault="009C7DD0" w:rsidP="00204E8A"/>
        </w:tc>
      </w:tr>
      <w:tr w:rsidR="009C7DD0" w:rsidRPr="00004F12" w14:paraId="10DA1D9D" w14:textId="77777777" w:rsidTr="00204E8A">
        <w:tc>
          <w:tcPr>
            <w:tcW w:w="9039" w:type="dxa"/>
            <w:gridSpan w:val="4"/>
            <w:shd w:val="clear" w:color="auto" w:fill="FFFFFF" w:themeFill="background1"/>
          </w:tcPr>
          <w:p w14:paraId="0F8C3501" w14:textId="77777777" w:rsidR="009C7DD0" w:rsidRPr="00004F12" w:rsidRDefault="009C7DD0" w:rsidP="00204E8A"/>
        </w:tc>
      </w:tr>
      <w:tr w:rsidR="009C7DD0" w:rsidRPr="00004F12" w14:paraId="407AA8A3" w14:textId="77777777" w:rsidTr="00204E8A">
        <w:tc>
          <w:tcPr>
            <w:tcW w:w="9039" w:type="dxa"/>
            <w:gridSpan w:val="4"/>
            <w:shd w:val="clear" w:color="auto" w:fill="FFFFFF" w:themeFill="background1"/>
          </w:tcPr>
          <w:p w14:paraId="1AAED6FF" w14:textId="77777777" w:rsidR="009C7DD0" w:rsidRPr="00004F12" w:rsidRDefault="009C7DD0" w:rsidP="00204E8A">
            <w:pPr>
              <w:rPr>
                <w:b/>
                <w:i/>
              </w:rPr>
            </w:pPr>
            <w:r w:rsidRPr="00004F12">
              <w:rPr>
                <w:b/>
                <w:i/>
              </w:rPr>
              <w:t>I acknowledge that I have submitted all the stated deliverables as per the Project Requirements and your instructions.</w:t>
            </w:r>
          </w:p>
        </w:tc>
      </w:tr>
      <w:tr w:rsidR="009C7DD0" w:rsidRPr="00004F12" w14:paraId="16A11CF6" w14:textId="77777777" w:rsidTr="00204E8A">
        <w:trPr>
          <w:trHeight w:val="581"/>
        </w:trPr>
        <w:tc>
          <w:tcPr>
            <w:tcW w:w="3510" w:type="dxa"/>
            <w:gridSpan w:val="2"/>
            <w:shd w:val="clear" w:color="auto" w:fill="FFFFFF" w:themeFill="background1"/>
          </w:tcPr>
          <w:p w14:paraId="3CA4514D" w14:textId="33450BC7" w:rsidR="009C7DD0" w:rsidRPr="00004F12" w:rsidRDefault="00004F12" w:rsidP="00204E8A">
            <w:r w:rsidRPr="00004F12">
              <w:t>Sebastian Vowels</w:t>
            </w:r>
          </w:p>
        </w:tc>
        <w:tc>
          <w:tcPr>
            <w:tcW w:w="3261" w:type="dxa"/>
            <w:shd w:val="clear" w:color="auto" w:fill="FFFFFF" w:themeFill="background1"/>
          </w:tcPr>
          <w:p w14:paraId="06CFD9E2" w14:textId="77777777" w:rsidR="009C7DD0" w:rsidRPr="00004F12" w:rsidRDefault="009C7DD0" w:rsidP="00204E8A"/>
        </w:tc>
        <w:tc>
          <w:tcPr>
            <w:tcW w:w="2268" w:type="dxa"/>
            <w:shd w:val="clear" w:color="auto" w:fill="FFFFFF" w:themeFill="background1"/>
          </w:tcPr>
          <w:p w14:paraId="6EE65D95" w14:textId="331FE53B" w:rsidR="009C7DD0" w:rsidRPr="00004F12" w:rsidRDefault="00004F12" w:rsidP="00204E8A">
            <w:r w:rsidRPr="00004F12">
              <w:t>27/10/2021</w:t>
            </w:r>
          </w:p>
        </w:tc>
      </w:tr>
      <w:tr w:rsidR="009C7DD0" w:rsidRPr="00004F12" w14:paraId="1F3EDFBB" w14:textId="77777777" w:rsidTr="00204E8A">
        <w:tc>
          <w:tcPr>
            <w:tcW w:w="3510" w:type="dxa"/>
            <w:gridSpan w:val="2"/>
            <w:shd w:val="clear" w:color="auto" w:fill="FABF8F" w:themeFill="accent6" w:themeFillTint="99"/>
          </w:tcPr>
          <w:p w14:paraId="3DE0B859" w14:textId="77777777" w:rsidR="009C7DD0" w:rsidRPr="00004F12" w:rsidRDefault="009C7DD0" w:rsidP="00204E8A">
            <w:pPr>
              <w:jc w:val="center"/>
              <w:rPr>
                <w:rFonts w:asciiTheme="majorHAnsi" w:eastAsiaTheme="majorEastAsia" w:hAnsiTheme="majorHAnsi" w:cstheme="majorBidi"/>
                <w:b/>
                <w:bCs/>
                <w:color w:val="365F91" w:themeColor="accent1" w:themeShade="BF"/>
              </w:rPr>
            </w:pPr>
            <w:r w:rsidRPr="00004F12">
              <w:rPr>
                <w:rFonts w:asciiTheme="majorHAnsi" w:eastAsiaTheme="majorEastAsia" w:hAnsiTheme="majorHAnsi" w:cstheme="majorBidi"/>
                <w:b/>
                <w:bCs/>
                <w:color w:val="365F91" w:themeColor="accent1" w:themeShade="BF"/>
              </w:rPr>
              <w:t>Programmer’s Name</w:t>
            </w:r>
          </w:p>
        </w:tc>
        <w:tc>
          <w:tcPr>
            <w:tcW w:w="3261" w:type="dxa"/>
            <w:shd w:val="clear" w:color="auto" w:fill="FABF8F" w:themeFill="accent6" w:themeFillTint="99"/>
          </w:tcPr>
          <w:p w14:paraId="710D03E6" w14:textId="77777777" w:rsidR="009C7DD0" w:rsidRPr="00004F12" w:rsidRDefault="009C7DD0" w:rsidP="00204E8A">
            <w:pPr>
              <w:jc w:val="center"/>
              <w:rPr>
                <w:rFonts w:asciiTheme="majorHAnsi" w:eastAsiaTheme="majorEastAsia" w:hAnsiTheme="majorHAnsi" w:cstheme="majorBidi"/>
                <w:b/>
                <w:bCs/>
                <w:color w:val="365F91" w:themeColor="accent1" w:themeShade="BF"/>
              </w:rPr>
            </w:pPr>
            <w:r w:rsidRPr="00004F12">
              <w:rPr>
                <w:rFonts w:asciiTheme="majorHAnsi" w:eastAsiaTheme="majorEastAsia" w:hAnsiTheme="majorHAnsi" w:cstheme="majorBidi"/>
                <w:b/>
                <w:bCs/>
                <w:color w:val="365F91" w:themeColor="accent1" w:themeShade="BF"/>
              </w:rPr>
              <w:t>Signature</w:t>
            </w:r>
          </w:p>
        </w:tc>
        <w:tc>
          <w:tcPr>
            <w:tcW w:w="2268" w:type="dxa"/>
            <w:shd w:val="clear" w:color="auto" w:fill="FABF8F" w:themeFill="accent6" w:themeFillTint="99"/>
          </w:tcPr>
          <w:p w14:paraId="1B5B7908" w14:textId="77777777" w:rsidR="009C7DD0" w:rsidRPr="00004F12" w:rsidRDefault="009C7DD0" w:rsidP="00204E8A">
            <w:pPr>
              <w:jc w:val="center"/>
              <w:rPr>
                <w:rFonts w:asciiTheme="majorHAnsi" w:eastAsiaTheme="majorEastAsia" w:hAnsiTheme="majorHAnsi" w:cstheme="majorBidi"/>
                <w:b/>
                <w:bCs/>
                <w:color w:val="365F91" w:themeColor="accent1" w:themeShade="BF"/>
              </w:rPr>
            </w:pPr>
            <w:r w:rsidRPr="00004F12">
              <w:rPr>
                <w:rFonts w:asciiTheme="majorHAnsi" w:eastAsiaTheme="majorEastAsia" w:hAnsiTheme="majorHAnsi" w:cstheme="majorBidi"/>
                <w:b/>
                <w:bCs/>
                <w:color w:val="365F91" w:themeColor="accent1" w:themeShade="BF"/>
              </w:rPr>
              <w:t>Date</w:t>
            </w:r>
          </w:p>
        </w:tc>
      </w:tr>
      <w:tr w:rsidR="009C7DD0" w14:paraId="3A9AA31C" w14:textId="77777777" w:rsidTr="00204E8A">
        <w:trPr>
          <w:trHeight w:val="581"/>
        </w:trPr>
        <w:tc>
          <w:tcPr>
            <w:tcW w:w="3510" w:type="dxa"/>
            <w:gridSpan w:val="2"/>
          </w:tcPr>
          <w:p w14:paraId="4A19C8C6" w14:textId="48BC32D0" w:rsidR="009C7DD0" w:rsidRPr="00004F12" w:rsidRDefault="00A843A3" w:rsidP="00204E8A">
            <w:r w:rsidRPr="00004F12">
              <w:t>Shaun O’Sullivan</w:t>
            </w:r>
          </w:p>
        </w:tc>
        <w:tc>
          <w:tcPr>
            <w:tcW w:w="3261" w:type="dxa"/>
          </w:tcPr>
          <w:p w14:paraId="5A38247A" w14:textId="77777777" w:rsidR="009C7DD0" w:rsidRPr="00004F12" w:rsidRDefault="009C7DD0" w:rsidP="00204E8A"/>
        </w:tc>
        <w:tc>
          <w:tcPr>
            <w:tcW w:w="2268" w:type="dxa"/>
          </w:tcPr>
          <w:p w14:paraId="36DC4047" w14:textId="77777777" w:rsidR="009C7DD0" w:rsidRPr="00004F12" w:rsidRDefault="009C7DD0" w:rsidP="00204E8A"/>
        </w:tc>
      </w:tr>
      <w:tr w:rsidR="009C7DD0" w:rsidRPr="00B7151E" w14:paraId="45CB7D55" w14:textId="77777777" w:rsidTr="00004F12">
        <w:trPr>
          <w:trHeight w:val="53"/>
        </w:trPr>
        <w:tc>
          <w:tcPr>
            <w:tcW w:w="3510" w:type="dxa"/>
            <w:gridSpan w:val="2"/>
            <w:shd w:val="clear" w:color="auto" w:fill="FABF8F" w:themeFill="accent6" w:themeFillTint="99"/>
          </w:tcPr>
          <w:p w14:paraId="59702F4E" w14:textId="77777777" w:rsidR="009C7DD0" w:rsidRPr="00B7151E" w:rsidRDefault="009C7DD0" w:rsidP="00204E8A">
            <w:pPr>
              <w:jc w:val="center"/>
              <w:rPr>
                <w:rFonts w:asciiTheme="majorHAnsi" w:eastAsiaTheme="majorEastAsia" w:hAnsiTheme="majorHAnsi" w:cstheme="majorBidi"/>
                <w:b/>
                <w:bCs/>
                <w:color w:val="365F91" w:themeColor="accent1" w:themeShade="BF"/>
              </w:rPr>
            </w:pPr>
            <w:r w:rsidRPr="00B7151E">
              <w:rPr>
                <w:rFonts w:asciiTheme="majorHAnsi" w:eastAsiaTheme="majorEastAsia" w:hAnsiTheme="majorHAnsi" w:cstheme="majorBidi"/>
                <w:b/>
                <w:bCs/>
                <w:color w:val="365F91" w:themeColor="accent1" w:themeShade="BF"/>
              </w:rPr>
              <w:t>Project Manager</w:t>
            </w:r>
          </w:p>
        </w:tc>
        <w:tc>
          <w:tcPr>
            <w:tcW w:w="3261" w:type="dxa"/>
            <w:shd w:val="clear" w:color="auto" w:fill="FABF8F" w:themeFill="accent6" w:themeFillTint="99"/>
          </w:tcPr>
          <w:p w14:paraId="3FD39DC6" w14:textId="77777777" w:rsidR="009C7DD0" w:rsidRPr="00B7151E" w:rsidRDefault="009C7DD0" w:rsidP="00204E8A">
            <w:pPr>
              <w:jc w:val="center"/>
              <w:rPr>
                <w:rFonts w:asciiTheme="majorHAnsi" w:eastAsiaTheme="majorEastAsia" w:hAnsiTheme="majorHAnsi" w:cstheme="majorBidi"/>
                <w:b/>
                <w:bCs/>
                <w:color w:val="365F91" w:themeColor="accent1" w:themeShade="BF"/>
              </w:rPr>
            </w:pPr>
            <w:r w:rsidRPr="00B7151E">
              <w:rPr>
                <w:rFonts w:asciiTheme="majorHAnsi" w:eastAsiaTheme="majorEastAsia" w:hAnsiTheme="majorHAnsi" w:cstheme="majorBidi"/>
                <w:b/>
                <w:bCs/>
                <w:color w:val="365F91" w:themeColor="accent1" w:themeShade="BF"/>
              </w:rPr>
              <w:t>Signature</w:t>
            </w:r>
          </w:p>
        </w:tc>
        <w:tc>
          <w:tcPr>
            <w:tcW w:w="2268" w:type="dxa"/>
            <w:shd w:val="clear" w:color="auto" w:fill="FABF8F" w:themeFill="accent6" w:themeFillTint="99"/>
          </w:tcPr>
          <w:p w14:paraId="345897FC" w14:textId="77777777" w:rsidR="009C7DD0" w:rsidRPr="00B7151E" w:rsidRDefault="009C7DD0" w:rsidP="00204E8A">
            <w:pPr>
              <w:jc w:val="center"/>
              <w:rPr>
                <w:rFonts w:asciiTheme="majorHAnsi" w:eastAsiaTheme="majorEastAsia" w:hAnsiTheme="majorHAnsi" w:cstheme="majorBidi"/>
                <w:b/>
                <w:bCs/>
                <w:color w:val="365F91" w:themeColor="accent1" w:themeShade="BF"/>
              </w:rPr>
            </w:pPr>
            <w:r w:rsidRPr="00B7151E">
              <w:rPr>
                <w:rFonts w:asciiTheme="majorHAnsi" w:eastAsiaTheme="majorEastAsia" w:hAnsiTheme="majorHAnsi" w:cstheme="majorBidi"/>
                <w:b/>
                <w:bCs/>
                <w:color w:val="365F91" w:themeColor="accent1" w:themeShade="BF"/>
              </w:rPr>
              <w:t>Date</w:t>
            </w:r>
          </w:p>
        </w:tc>
      </w:tr>
    </w:tbl>
    <w:p w14:paraId="2A93F71A" w14:textId="77777777" w:rsidR="009C7DD0" w:rsidRPr="00EC5F23" w:rsidRDefault="009C7DD0" w:rsidP="009C7DD0">
      <w:pPr>
        <w:rPr>
          <w:highlight w:val="yellow"/>
        </w:rPr>
      </w:pPr>
    </w:p>
    <w:p w14:paraId="097B7664" w14:textId="77777777" w:rsidR="00EC5F23" w:rsidRPr="00EC5F23" w:rsidRDefault="00EC5F23" w:rsidP="00EC5F23">
      <w:pPr>
        <w:rPr>
          <w:highlight w:val="yellow"/>
        </w:rPr>
      </w:pPr>
    </w:p>
    <w:sectPr w:rsidR="00EC5F23" w:rsidRPr="00EC5F23" w:rsidSect="00ED6DF3">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7C20D" w14:textId="77777777" w:rsidR="00F05362" w:rsidRDefault="00F05362" w:rsidP="00154AAE">
      <w:pPr>
        <w:spacing w:after="0" w:line="240" w:lineRule="auto"/>
      </w:pPr>
      <w:r>
        <w:separator/>
      </w:r>
    </w:p>
  </w:endnote>
  <w:endnote w:type="continuationSeparator" w:id="0">
    <w:p w14:paraId="5448884A" w14:textId="77777777" w:rsidR="00F05362" w:rsidRDefault="00F05362" w:rsidP="00154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FB3C" w14:textId="77777777" w:rsidR="00410861" w:rsidRDefault="00410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E27BD" w14:textId="76843191" w:rsidR="007A0184" w:rsidRDefault="007A018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fldChar w:fldCharType="begin"/>
    </w:r>
    <w:r>
      <w:rPr>
        <w:rFonts w:asciiTheme="majorHAnsi" w:eastAsiaTheme="majorEastAsia" w:hAnsiTheme="majorHAnsi" w:cstheme="majorBidi"/>
      </w:rPr>
      <w:instrText xml:space="preserve"> FILENAME  \* Caps  \* MERGEFORMAT </w:instrText>
    </w:r>
    <w:r>
      <w:rPr>
        <w:rFonts w:asciiTheme="majorHAnsi" w:eastAsiaTheme="majorEastAsia" w:hAnsiTheme="majorHAnsi" w:cstheme="majorBidi"/>
      </w:rPr>
      <w:fldChar w:fldCharType="separate"/>
    </w:r>
    <w:r w:rsidR="00410861">
      <w:rPr>
        <w:rFonts w:asciiTheme="majorHAnsi" w:eastAsiaTheme="majorEastAsia" w:hAnsiTheme="majorHAnsi" w:cstheme="majorBidi"/>
        <w:noProof/>
      </w:rPr>
      <w:t>Vowels_</w:t>
    </w:r>
    <w:r w:rsidR="00410861" w:rsidRPr="00410861">
      <w:rPr>
        <w:rFonts w:asciiTheme="majorHAnsi" w:eastAsiaTheme="majorEastAsia" w:hAnsiTheme="majorHAnsi" w:cstheme="majorBidi"/>
        <w:noProof/>
      </w:rPr>
      <w:t>472372854</w:t>
    </w:r>
    <w:r w:rsidR="0067246C">
      <w:rPr>
        <w:rFonts w:asciiTheme="majorHAnsi" w:eastAsiaTheme="majorEastAsia" w:hAnsiTheme="majorHAnsi" w:cstheme="majorBidi"/>
        <w:noProof/>
      </w:rPr>
      <w:t>_ICTWEB503.Docx</w:t>
    </w:r>
    <w:r>
      <w:rPr>
        <w:rFonts w:asciiTheme="majorHAnsi" w:eastAsiaTheme="majorEastAsia" w:hAnsiTheme="majorHAnsi" w:cstheme="majorBidi"/>
      </w:rPr>
      <w:fldChar w:fldCharType="end"/>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31C49" w:rsidRPr="00E31C49">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2D573B8D" w14:textId="77777777" w:rsidR="007A0184" w:rsidRDefault="007A01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4EF" w14:textId="77777777" w:rsidR="00410861" w:rsidRDefault="00410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4BCAB" w14:textId="77777777" w:rsidR="00F05362" w:rsidRDefault="00F05362" w:rsidP="00154AAE">
      <w:pPr>
        <w:spacing w:after="0" w:line="240" w:lineRule="auto"/>
      </w:pPr>
      <w:r>
        <w:separator/>
      </w:r>
    </w:p>
  </w:footnote>
  <w:footnote w:type="continuationSeparator" w:id="0">
    <w:p w14:paraId="1AF48359" w14:textId="77777777" w:rsidR="00F05362" w:rsidRDefault="00F05362" w:rsidP="00154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8AA3" w14:textId="77777777" w:rsidR="00410861" w:rsidRDefault="00410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3713" w14:textId="77777777" w:rsidR="00410861" w:rsidRDefault="004108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0B68" w14:textId="77777777" w:rsidR="00410861" w:rsidRDefault="00410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27B9"/>
    <w:multiLevelType w:val="multilevel"/>
    <w:tmpl w:val="3744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05C3A"/>
    <w:multiLevelType w:val="hybridMultilevel"/>
    <w:tmpl w:val="BEC4D9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EC0AAA"/>
    <w:multiLevelType w:val="hybridMultilevel"/>
    <w:tmpl w:val="AC6401B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4E532D"/>
    <w:multiLevelType w:val="hybridMultilevel"/>
    <w:tmpl w:val="77767F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E234B5"/>
    <w:multiLevelType w:val="hybridMultilevel"/>
    <w:tmpl w:val="80F6ED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B529E4"/>
    <w:multiLevelType w:val="multilevel"/>
    <w:tmpl w:val="72824D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0D1754A"/>
    <w:multiLevelType w:val="hybridMultilevel"/>
    <w:tmpl w:val="E95E55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4FF5B15"/>
    <w:multiLevelType w:val="hybridMultilevel"/>
    <w:tmpl w:val="E6909D8E"/>
    <w:lvl w:ilvl="0" w:tplc="64989768">
      <w:numFmt w:val="bullet"/>
      <w:lvlText w:val="-"/>
      <w:lvlJc w:val="left"/>
      <w:pPr>
        <w:ind w:left="405" w:hanging="360"/>
      </w:pPr>
      <w:rPr>
        <w:rFonts w:ascii="Calibri" w:eastAsiaTheme="minorHAnsi" w:hAnsi="Calibri" w:cs="Calibri" w:hint="default"/>
      </w:rPr>
    </w:lvl>
    <w:lvl w:ilvl="1" w:tplc="0C090003">
      <w:start w:val="1"/>
      <w:numFmt w:val="bullet"/>
      <w:lvlText w:val="o"/>
      <w:lvlJc w:val="left"/>
      <w:pPr>
        <w:ind w:left="1125" w:hanging="360"/>
      </w:pPr>
      <w:rPr>
        <w:rFonts w:ascii="Courier New" w:hAnsi="Courier New" w:cs="Courier New" w:hint="default"/>
      </w:rPr>
    </w:lvl>
    <w:lvl w:ilvl="2" w:tplc="0C090005" w:tentative="1">
      <w:start w:val="1"/>
      <w:numFmt w:val="bullet"/>
      <w:lvlText w:val=""/>
      <w:lvlJc w:val="left"/>
      <w:pPr>
        <w:ind w:left="1845" w:hanging="360"/>
      </w:pPr>
      <w:rPr>
        <w:rFonts w:ascii="Wingdings" w:hAnsi="Wingdings" w:hint="default"/>
      </w:rPr>
    </w:lvl>
    <w:lvl w:ilvl="3" w:tplc="0C090001" w:tentative="1">
      <w:start w:val="1"/>
      <w:numFmt w:val="bullet"/>
      <w:lvlText w:val=""/>
      <w:lvlJc w:val="left"/>
      <w:pPr>
        <w:ind w:left="2565" w:hanging="360"/>
      </w:pPr>
      <w:rPr>
        <w:rFonts w:ascii="Symbol" w:hAnsi="Symbol" w:hint="default"/>
      </w:rPr>
    </w:lvl>
    <w:lvl w:ilvl="4" w:tplc="0C090003" w:tentative="1">
      <w:start w:val="1"/>
      <w:numFmt w:val="bullet"/>
      <w:lvlText w:val="o"/>
      <w:lvlJc w:val="left"/>
      <w:pPr>
        <w:ind w:left="3285" w:hanging="360"/>
      </w:pPr>
      <w:rPr>
        <w:rFonts w:ascii="Courier New" w:hAnsi="Courier New" w:cs="Courier New" w:hint="default"/>
      </w:rPr>
    </w:lvl>
    <w:lvl w:ilvl="5" w:tplc="0C090005" w:tentative="1">
      <w:start w:val="1"/>
      <w:numFmt w:val="bullet"/>
      <w:lvlText w:val=""/>
      <w:lvlJc w:val="left"/>
      <w:pPr>
        <w:ind w:left="4005" w:hanging="360"/>
      </w:pPr>
      <w:rPr>
        <w:rFonts w:ascii="Wingdings" w:hAnsi="Wingdings" w:hint="default"/>
      </w:rPr>
    </w:lvl>
    <w:lvl w:ilvl="6" w:tplc="0C090001" w:tentative="1">
      <w:start w:val="1"/>
      <w:numFmt w:val="bullet"/>
      <w:lvlText w:val=""/>
      <w:lvlJc w:val="left"/>
      <w:pPr>
        <w:ind w:left="4725" w:hanging="360"/>
      </w:pPr>
      <w:rPr>
        <w:rFonts w:ascii="Symbol" w:hAnsi="Symbol" w:hint="default"/>
      </w:rPr>
    </w:lvl>
    <w:lvl w:ilvl="7" w:tplc="0C090003" w:tentative="1">
      <w:start w:val="1"/>
      <w:numFmt w:val="bullet"/>
      <w:lvlText w:val="o"/>
      <w:lvlJc w:val="left"/>
      <w:pPr>
        <w:ind w:left="5445" w:hanging="360"/>
      </w:pPr>
      <w:rPr>
        <w:rFonts w:ascii="Courier New" w:hAnsi="Courier New" w:cs="Courier New" w:hint="default"/>
      </w:rPr>
    </w:lvl>
    <w:lvl w:ilvl="8" w:tplc="0C090005" w:tentative="1">
      <w:start w:val="1"/>
      <w:numFmt w:val="bullet"/>
      <w:lvlText w:val=""/>
      <w:lvlJc w:val="left"/>
      <w:pPr>
        <w:ind w:left="6165" w:hanging="360"/>
      </w:pPr>
      <w:rPr>
        <w:rFonts w:ascii="Wingdings" w:hAnsi="Wingdings" w:hint="default"/>
      </w:rPr>
    </w:lvl>
  </w:abstractNum>
  <w:abstractNum w:abstractNumId="8" w15:restartNumberingAfterBreak="0">
    <w:nsid w:val="3F530416"/>
    <w:multiLevelType w:val="hybridMultilevel"/>
    <w:tmpl w:val="C0984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75A0A8E"/>
    <w:multiLevelType w:val="hybridMultilevel"/>
    <w:tmpl w:val="59600B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E63886"/>
    <w:multiLevelType w:val="hybridMultilevel"/>
    <w:tmpl w:val="501E20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5556DD9"/>
    <w:multiLevelType w:val="hybridMultilevel"/>
    <w:tmpl w:val="D2464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5019BD"/>
    <w:multiLevelType w:val="hybridMultilevel"/>
    <w:tmpl w:val="6BFE90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13847B6"/>
    <w:multiLevelType w:val="hybridMultilevel"/>
    <w:tmpl w:val="C42694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6043D3C"/>
    <w:multiLevelType w:val="hybridMultilevel"/>
    <w:tmpl w:val="E42041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BB222F9"/>
    <w:multiLevelType w:val="hybridMultilevel"/>
    <w:tmpl w:val="AF5027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E92045C"/>
    <w:multiLevelType w:val="hybridMultilevel"/>
    <w:tmpl w:val="4D8C74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F9F5BA8"/>
    <w:multiLevelType w:val="multilevel"/>
    <w:tmpl w:val="0F76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9"/>
  </w:num>
  <w:num w:numId="3">
    <w:abstractNumId w:val="4"/>
  </w:num>
  <w:num w:numId="4">
    <w:abstractNumId w:val="10"/>
  </w:num>
  <w:num w:numId="5">
    <w:abstractNumId w:val="3"/>
  </w:num>
  <w:num w:numId="6">
    <w:abstractNumId w:val="15"/>
  </w:num>
  <w:num w:numId="7">
    <w:abstractNumId w:val="11"/>
  </w:num>
  <w:num w:numId="8">
    <w:abstractNumId w:val="13"/>
  </w:num>
  <w:num w:numId="9">
    <w:abstractNumId w:val="16"/>
  </w:num>
  <w:num w:numId="10">
    <w:abstractNumId w:val="6"/>
  </w:num>
  <w:num w:numId="11">
    <w:abstractNumId w:val="14"/>
  </w:num>
  <w:num w:numId="12">
    <w:abstractNumId w:val="1"/>
  </w:num>
  <w:num w:numId="13">
    <w:abstractNumId w:val="12"/>
  </w:num>
  <w:num w:numId="14">
    <w:abstractNumId w:val="8"/>
  </w:num>
  <w:num w:numId="15">
    <w:abstractNumId w:val="17"/>
  </w:num>
  <w:num w:numId="16">
    <w:abstractNumId w:val="5"/>
  </w:num>
  <w:num w:numId="17">
    <w:abstractNumId w:val="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7CA"/>
    <w:rsid w:val="00004F12"/>
    <w:rsid w:val="00006BA5"/>
    <w:rsid w:val="00020254"/>
    <w:rsid w:val="000361FE"/>
    <w:rsid w:val="000457F5"/>
    <w:rsid w:val="00053C82"/>
    <w:rsid w:val="000B5B03"/>
    <w:rsid w:val="000C7E73"/>
    <w:rsid w:val="000D172F"/>
    <w:rsid w:val="001028E9"/>
    <w:rsid w:val="001067CA"/>
    <w:rsid w:val="00111E1F"/>
    <w:rsid w:val="00151606"/>
    <w:rsid w:val="00154AAE"/>
    <w:rsid w:val="00172788"/>
    <w:rsid w:val="001A4005"/>
    <w:rsid w:val="001B73E7"/>
    <w:rsid w:val="001C7E42"/>
    <w:rsid w:val="00311526"/>
    <w:rsid w:val="00356EBB"/>
    <w:rsid w:val="00364662"/>
    <w:rsid w:val="00364BEB"/>
    <w:rsid w:val="003C0C31"/>
    <w:rsid w:val="00410861"/>
    <w:rsid w:val="00412C2D"/>
    <w:rsid w:val="004643B0"/>
    <w:rsid w:val="004A1D43"/>
    <w:rsid w:val="004F3CBA"/>
    <w:rsid w:val="004F58E1"/>
    <w:rsid w:val="0051328B"/>
    <w:rsid w:val="00546AEB"/>
    <w:rsid w:val="00561203"/>
    <w:rsid w:val="00574B1E"/>
    <w:rsid w:val="00577CA5"/>
    <w:rsid w:val="005F16E5"/>
    <w:rsid w:val="00610E0F"/>
    <w:rsid w:val="0067246C"/>
    <w:rsid w:val="00677A34"/>
    <w:rsid w:val="006F382F"/>
    <w:rsid w:val="007124BC"/>
    <w:rsid w:val="00726569"/>
    <w:rsid w:val="00793565"/>
    <w:rsid w:val="007A0184"/>
    <w:rsid w:val="007A52BE"/>
    <w:rsid w:val="007B6C7A"/>
    <w:rsid w:val="00856474"/>
    <w:rsid w:val="00892965"/>
    <w:rsid w:val="008B11C5"/>
    <w:rsid w:val="008C3B0A"/>
    <w:rsid w:val="008C7B8F"/>
    <w:rsid w:val="008D41F3"/>
    <w:rsid w:val="008E5B0F"/>
    <w:rsid w:val="008E7720"/>
    <w:rsid w:val="00901E1D"/>
    <w:rsid w:val="0092710F"/>
    <w:rsid w:val="0094518E"/>
    <w:rsid w:val="00945A37"/>
    <w:rsid w:val="009660F2"/>
    <w:rsid w:val="009753BE"/>
    <w:rsid w:val="009A00B4"/>
    <w:rsid w:val="009B3060"/>
    <w:rsid w:val="009C7DD0"/>
    <w:rsid w:val="009E4383"/>
    <w:rsid w:val="00A5357A"/>
    <w:rsid w:val="00A546CF"/>
    <w:rsid w:val="00A843A3"/>
    <w:rsid w:val="00AD18AC"/>
    <w:rsid w:val="00AE5D1A"/>
    <w:rsid w:val="00AF2508"/>
    <w:rsid w:val="00B139C5"/>
    <w:rsid w:val="00B7102E"/>
    <w:rsid w:val="00B7151E"/>
    <w:rsid w:val="00B72086"/>
    <w:rsid w:val="00B93A9A"/>
    <w:rsid w:val="00BE0248"/>
    <w:rsid w:val="00BE53E6"/>
    <w:rsid w:val="00C23FF3"/>
    <w:rsid w:val="00C40436"/>
    <w:rsid w:val="00C903EA"/>
    <w:rsid w:val="00C95844"/>
    <w:rsid w:val="00C969A0"/>
    <w:rsid w:val="00CA4AB7"/>
    <w:rsid w:val="00CC2823"/>
    <w:rsid w:val="00CD3445"/>
    <w:rsid w:val="00D0651D"/>
    <w:rsid w:val="00D56707"/>
    <w:rsid w:val="00D62F0F"/>
    <w:rsid w:val="00D85582"/>
    <w:rsid w:val="00D925EB"/>
    <w:rsid w:val="00DB6DA6"/>
    <w:rsid w:val="00E02653"/>
    <w:rsid w:val="00E06786"/>
    <w:rsid w:val="00E14EB4"/>
    <w:rsid w:val="00E31C49"/>
    <w:rsid w:val="00E6654B"/>
    <w:rsid w:val="00E741DD"/>
    <w:rsid w:val="00EC5F23"/>
    <w:rsid w:val="00ED6DF3"/>
    <w:rsid w:val="00EF4EEE"/>
    <w:rsid w:val="00F05362"/>
    <w:rsid w:val="00F739A2"/>
    <w:rsid w:val="00F76395"/>
    <w:rsid w:val="00F84FB5"/>
    <w:rsid w:val="00F92D6E"/>
    <w:rsid w:val="00FC659E"/>
    <w:rsid w:val="00FC7A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7190"/>
  <w15:docId w15:val="{3A24824E-5AF3-428E-A45D-FE716D649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D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4FB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154AA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6DF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D6DF3"/>
    <w:rPr>
      <w:rFonts w:eastAsiaTheme="minorEastAsia"/>
      <w:lang w:val="en-US" w:eastAsia="ja-JP"/>
    </w:rPr>
  </w:style>
  <w:style w:type="paragraph" w:styleId="BalloonText">
    <w:name w:val="Balloon Text"/>
    <w:basedOn w:val="Normal"/>
    <w:link w:val="BalloonTextChar"/>
    <w:uiPriority w:val="99"/>
    <w:semiHidden/>
    <w:unhideWhenUsed/>
    <w:rsid w:val="00ED6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DF3"/>
    <w:rPr>
      <w:rFonts w:ascii="Tahoma" w:hAnsi="Tahoma" w:cs="Tahoma"/>
      <w:sz w:val="16"/>
      <w:szCs w:val="16"/>
    </w:rPr>
  </w:style>
  <w:style w:type="character" w:customStyle="1" w:styleId="Heading1Char">
    <w:name w:val="Heading 1 Char"/>
    <w:basedOn w:val="DefaultParagraphFont"/>
    <w:link w:val="Heading1"/>
    <w:uiPriority w:val="9"/>
    <w:rsid w:val="00ED6DF3"/>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semiHidden/>
    <w:rsid w:val="00ED6DF3"/>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ED6DF3"/>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154AAE"/>
    <w:pPr>
      <w:outlineLvl w:val="9"/>
    </w:pPr>
    <w:rPr>
      <w:lang w:val="en-US" w:eastAsia="ja-JP"/>
    </w:rPr>
  </w:style>
  <w:style w:type="paragraph" w:styleId="TOC1">
    <w:name w:val="toc 1"/>
    <w:basedOn w:val="Normal"/>
    <w:next w:val="Normal"/>
    <w:autoRedefine/>
    <w:uiPriority w:val="39"/>
    <w:unhideWhenUsed/>
    <w:rsid w:val="00154AAE"/>
    <w:pPr>
      <w:spacing w:after="100"/>
    </w:pPr>
  </w:style>
  <w:style w:type="character" w:styleId="Hyperlink">
    <w:name w:val="Hyperlink"/>
    <w:basedOn w:val="DefaultParagraphFont"/>
    <w:uiPriority w:val="99"/>
    <w:unhideWhenUsed/>
    <w:rsid w:val="00154AAE"/>
    <w:rPr>
      <w:color w:val="0000FF" w:themeColor="hyperlink"/>
      <w:u w:val="single"/>
    </w:rPr>
  </w:style>
  <w:style w:type="paragraph" w:styleId="Footer">
    <w:name w:val="footer"/>
    <w:basedOn w:val="Normal"/>
    <w:link w:val="FooterChar"/>
    <w:uiPriority w:val="99"/>
    <w:unhideWhenUsed/>
    <w:rsid w:val="00154A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AAE"/>
  </w:style>
  <w:style w:type="character" w:customStyle="1" w:styleId="Heading3Char">
    <w:name w:val="Heading 3 Char"/>
    <w:basedOn w:val="DefaultParagraphFont"/>
    <w:link w:val="Heading3"/>
    <w:rsid w:val="00154AAE"/>
    <w:rPr>
      <w:rFonts w:ascii="Arial" w:eastAsia="Times New Roman" w:hAnsi="Arial" w:cs="Arial"/>
      <w:b/>
      <w:bCs/>
      <w:sz w:val="26"/>
      <w:szCs w:val="26"/>
    </w:rPr>
  </w:style>
  <w:style w:type="paragraph" w:styleId="ListParagraph">
    <w:name w:val="List Paragraph"/>
    <w:basedOn w:val="Normal"/>
    <w:uiPriority w:val="34"/>
    <w:qFormat/>
    <w:rsid w:val="00356EBB"/>
    <w:pPr>
      <w:ind w:left="720"/>
      <w:contextualSpacing/>
    </w:pPr>
  </w:style>
  <w:style w:type="character" w:customStyle="1" w:styleId="Heading2Char">
    <w:name w:val="Heading 2 Char"/>
    <w:basedOn w:val="DefaultParagraphFont"/>
    <w:link w:val="Heading2"/>
    <w:uiPriority w:val="9"/>
    <w:rsid w:val="00F84FB5"/>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90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56707"/>
    <w:pPr>
      <w:spacing w:after="100"/>
      <w:ind w:left="220"/>
    </w:pPr>
  </w:style>
  <w:style w:type="paragraph" w:styleId="TOC3">
    <w:name w:val="toc 3"/>
    <w:basedOn w:val="Normal"/>
    <w:next w:val="Normal"/>
    <w:autoRedefine/>
    <w:uiPriority w:val="39"/>
    <w:unhideWhenUsed/>
    <w:rsid w:val="00D56707"/>
    <w:pPr>
      <w:spacing w:after="100"/>
      <w:ind w:left="440"/>
    </w:pPr>
  </w:style>
  <w:style w:type="paragraph" w:customStyle="1" w:styleId="paragraph">
    <w:name w:val="paragraph"/>
    <w:basedOn w:val="Normal"/>
    <w:rsid w:val="00A843A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A843A3"/>
  </w:style>
  <w:style w:type="character" w:customStyle="1" w:styleId="eop">
    <w:name w:val="eop"/>
    <w:basedOn w:val="DefaultParagraphFont"/>
    <w:rsid w:val="00A843A3"/>
  </w:style>
  <w:style w:type="paragraph" w:styleId="Caption">
    <w:name w:val="caption"/>
    <w:basedOn w:val="Normal"/>
    <w:next w:val="Normal"/>
    <w:uiPriority w:val="35"/>
    <w:unhideWhenUsed/>
    <w:qFormat/>
    <w:rsid w:val="007124B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52185">
      <w:bodyDiv w:val="1"/>
      <w:marLeft w:val="0"/>
      <w:marRight w:val="0"/>
      <w:marTop w:val="0"/>
      <w:marBottom w:val="0"/>
      <w:divBdr>
        <w:top w:val="none" w:sz="0" w:space="0" w:color="auto"/>
        <w:left w:val="none" w:sz="0" w:space="0" w:color="auto"/>
        <w:bottom w:val="none" w:sz="0" w:space="0" w:color="auto"/>
        <w:right w:val="none" w:sz="0" w:space="0" w:color="auto"/>
      </w:divBdr>
      <w:divsChild>
        <w:div w:id="1689335196">
          <w:marLeft w:val="0"/>
          <w:marRight w:val="0"/>
          <w:marTop w:val="0"/>
          <w:marBottom w:val="0"/>
          <w:divBdr>
            <w:top w:val="none" w:sz="0" w:space="0" w:color="auto"/>
            <w:left w:val="none" w:sz="0" w:space="0" w:color="auto"/>
            <w:bottom w:val="none" w:sz="0" w:space="0" w:color="auto"/>
            <w:right w:val="none" w:sz="0" w:space="0" w:color="auto"/>
          </w:divBdr>
        </w:div>
        <w:div w:id="2125422786">
          <w:marLeft w:val="0"/>
          <w:marRight w:val="0"/>
          <w:marTop w:val="0"/>
          <w:marBottom w:val="0"/>
          <w:divBdr>
            <w:top w:val="none" w:sz="0" w:space="0" w:color="auto"/>
            <w:left w:val="none" w:sz="0" w:space="0" w:color="auto"/>
            <w:bottom w:val="none" w:sz="0" w:space="0" w:color="auto"/>
            <w:right w:val="none" w:sz="0" w:space="0" w:color="auto"/>
          </w:divBdr>
        </w:div>
        <w:div w:id="1317153099">
          <w:marLeft w:val="0"/>
          <w:marRight w:val="0"/>
          <w:marTop w:val="0"/>
          <w:marBottom w:val="0"/>
          <w:divBdr>
            <w:top w:val="none" w:sz="0" w:space="0" w:color="auto"/>
            <w:left w:val="none" w:sz="0" w:space="0" w:color="auto"/>
            <w:bottom w:val="none" w:sz="0" w:space="0" w:color="auto"/>
            <w:right w:val="none" w:sz="0" w:space="0" w:color="auto"/>
          </w:divBdr>
        </w:div>
      </w:divsChild>
    </w:div>
    <w:div w:id="1872299008">
      <w:bodyDiv w:val="1"/>
      <w:marLeft w:val="0"/>
      <w:marRight w:val="0"/>
      <w:marTop w:val="0"/>
      <w:marBottom w:val="0"/>
      <w:divBdr>
        <w:top w:val="none" w:sz="0" w:space="0" w:color="auto"/>
        <w:left w:val="none" w:sz="0" w:space="0" w:color="auto"/>
        <w:bottom w:val="none" w:sz="0" w:space="0" w:color="auto"/>
        <w:right w:val="none" w:sz="0" w:space="0" w:color="auto"/>
      </w:divBdr>
      <w:divsChild>
        <w:div w:id="817190890">
          <w:marLeft w:val="0"/>
          <w:marRight w:val="0"/>
          <w:marTop w:val="0"/>
          <w:marBottom w:val="0"/>
          <w:divBdr>
            <w:top w:val="none" w:sz="0" w:space="0" w:color="auto"/>
            <w:left w:val="none" w:sz="0" w:space="0" w:color="auto"/>
            <w:bottom w:val="none" w:sz="0" w:space="0" w:color="auto"/>
            <w:right w:val="none" w:sz="0" w:space="0" w:color="auto"/>
          </w:divBdr>
        </w:div>
        <w:div w:id="551500760">
          <w:marLeft w:val="0"/>
          <w:marRight w:val="0"/>
          <w:marTop w:val="0"/>
          <w:marBottom w:val="0"/>
          <w:divBdr>
            <w:top w:val="none" w:sz="0" w:space="0" w:color="auto"/>
            <w:left w:val="none" w:sz="0" w:space="0" w:color="auto"/>
            <w:bottom w:val="none" w:sz="0" w:space="0" w:color="auto"/>
            <w:right w:val="none" w:sz="0" w:space="0" w:color="auto"/>
          </w:divBdr>
        </w:div>
        <w:div w:id="8331065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TAFE\2019\Semester%202\Diploma\ICTWEB503\%5bSurname%5d_%5bStudentNumber%5d_ICTWEB5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0D80C4957E4A4F832B3D954A161251"/>
        <w:category>
          <w:name w:val="General"/>
          <w:gallery w:val="placeholder"/>
        </w:category>
        <w:types>
          <w:type w:val="bbPlcHdr"/>
        </w:types>
        <w:behaviors>
          <w:behavior w:val="content"/>
        </w:behaviors>
        <w:guid w:val="{C5523D4F-8D4E-41EE-945E-FF75FBA9969E}"/>
      </w:docPartPr>
      <w:docPartBody>
        <w:p w:rsidR="005747CC" w:rsidRDefault="00217CD7">
          <w:pPr>
            <w:pStyle w:val="B80D80C4957E4A4F832B3D954A161251"/>
          </w:pPr>
          <w:r>
            <w:rPr>
              <w:rFonts w:asciiTheme="majorHAnsi" w:eastAsiaTheme="majorEastAsia" w:hAnsiTheme="majorHAnsi" w:cstheme="majorBidi"/>
              <w:b/>
              <w:bCs/>
              <w:color w:val="4472C4" w:themeColor="accent1"/>
              <w:sz w:val="48"/>
              <w:szCs w:val="48"/>
            </w:rPr>
            <w:t>[Type the document title]</w:t>
          </w:r>
        </w:p>
      </w:docPartBody>
    </w:docPart>
    <w:docPart>
      <w:docPartPr>
        <w:name w:val="075481A75D6248CEACD531423DA2AE6E"/>
        <w:category>
          <w:name w:val="General"/>
          <w:gallery w:val="placeholder"/>
        </w:category>
        <w:types>
          <w:type w:val="bbPlcHdr"/>
        </w:types>
        <w:behaviors>
          <w:behavior w:val="content"/>
        </w:behaviors>
        <w:guid w:val="{20CE7723-492B-4019-B668-1DA40E3FC6E5}"/>
      </w:docPartPr>
      <w:docPartBody>
        <w:p w:rsidR="005747CC" w:rsidRDefault="00217CD7">
          <w:pPr>
            <w:pStyle w:val="075481A75D6248CEACD531423DA2AE6E"/>
          </w:pPr>
          <w:r>
            <w:rPr>
              <w:color w:val="E7E6E6" w:themeColor="background2"/>
              <w:sz w:val="28"/>
              <w:szCs w:val="28"/>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CD7"/>
    <w:rsid w:val="000127C8"/>
    <w:rsid w:val="00190386"/>
    <w:rsid w:val="00217CD7"/>
    <w:rsid w:val="00453F97"/>
    <w:rsid w:val="005747CC"/>
    <w:rsid w:val="00DE3C31"/>
    <w:rsid w:val="00E1736A"/>
    <w:rsid w:val="00FD1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0D80C4957E4A4F832B3D954A161251">
    <w:name w:val="B80D80C4957E4A4F832B3D954A161251"/>
  </w:style>
  <w:style w:type="paragraph" w:customStyle="1" w:styleId="075481A75D6248CEACD531423DA2AE6E">
    <w:name w:val="075481A75D6248CEACD531423DA2AE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26B5B8-19AB-4D10-BFAB-EA990B09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[Surname]_[StudentNumber]_ICTWEB503</Template>
  <TotalTime>257</TotalTime>
  <Pages>11</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Technical Report</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ICTWEB503 – Create Web-based Programs</dc:subject>
  <dc:creator>Sebastian Vowels</dc:creator>
  <cp:lastModifiedBy>Sebastian Vowels</cp:lastModifiedBy>
  <cp:revision>27</cp:revision>
  <dcterms:created xsi:type="dcterms:W3CDTF">2021-01-15T03:12:00Z</dcterms:created>
  <dcterms:modified xsi:type="dcterms:W3CDTF">2021-10-27T03:44:00Z</dcterms:modified>
</cp:coreProperties>
</file>